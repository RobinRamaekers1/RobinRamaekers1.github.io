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40"/>
        <w:gridCol w:w="4712"/>
        <w:gridCol w:w="249"/>
      </w:tblGrid>
      <w:tr w:rsidR="008F571F" w:rsidRPr="000B49AF" w14:paraId="5DBD0ABD" w14:textId="77777777" w:rsidTr="00836A35">
        <w:trPr>
          <w:gridAfter w:val="1"/>
          <w:wAfter w:w="259" w:type="dxa"/>
          <w:trHeight w:hRule="exact" w:val="6804"/>
        </w:trPr>
        <w:tc>
          <w:tcPr>
            <w:tcW w:w="8901" w:type="dxa"/>
            <w:gridSpan w:val="2"/>
          </w:tcPr>
          <w:p w14:paraId="5F4E6672" w14:textId="77777777" w:rsidR="008F571F" w:rsidRPr="003467A3" w:rsidRDefault="008F571F" w:rsidP="006F2179"/>
        </w:tc>
      </w:tr>
      <w:tr w:rsidR="008F571F" w:rsidRPr="0074122F" w14:paraId="6AF45A5E" w14:textId="77777777" w:rsidTr="00836A35">
        <w:trPr>
          <w:gridAfter w:val="1"/>
          <w:wAfter w:w="259" w:type="dxa"/>
          <w:trHeight w:hRule="exact" w:val="2778"/>
        </w:trPr>
        <w:tc>
          <w:tcPr>
            <w:tcW w:w="8901" w:type="dxa"/>
            <w:gridSpan w:val="2"/>
            <w:tcMar>
              <w:top w:w="567" w:type="dxa"/>
              <w:bottom w:w="567" w:type="dxa"/>
            </w:tcMar>
            <w:vAlign w:val="center"/>
          </w:tcPr>
          <w:p w14:paraId="3851E102" w14:textId="732F8A29" w:rsidR="008F571F" w:rsidRPr="009B3755" w:rsidRDefault="00F36A7D" w:rsidP="006F2179">
            <w:pPr>
              <w:pStyle w:val="Cover-titel"/>
              <w:rPr>
                <w:caps w:val="0"/>
                <w:szCs w:val="36"/>
              </w:rPr>
            </w:pPr>
            <w:r>
              <w:rPr>
                <w:caps w:val="0"/>
                <w:szCs w:val="36"/>
                <w:lang w:val="en-US"/>
              </w:rPr>
              <w:t>Image Classification</w:t>
            </w:r>
          </w:p>
          <w:p w14:paraId="3831D63B" w14:textId="5C7FAB43" w:rsidR="008F571F" w:rsidRPr="009B3755" w:rsidRDefault="00D50DA4" w:rsidP="006F2179">
            <w:pPr>
              <w:pStyle w:val="Cover-ondertitel"/>
              <w:rPr>
                <w:b w:val="0"/>
                <w:szCs w:val="36"/>
              </w:rPr>
            </w:pPr>
            <w:r>
              <w:rPr>
                <w:b w:val="0"/>
                <w:szCs w:val="36"/>
              </w:rPr>
              <w:t>Report</w:t>
            </w:r>
          </w:p>
        </w:tc>
      </w:tr>
      <w:tr w:rsidR="008F571F" w:rsidRPr="006B31A0" w14:paraId="66D185DB" w14:textId="77777777" w:rsidTr="00836A35">
        <w:trPr>
          <w:gridAfter w:val="1"/>
          <w:wAfter w:w="259" w:type="dxa"/>
          <w:trHeight w:val="1134"/>
        </w:trPr>
        <w:tc>
          <w:tcPr>
            <w:tcW w:w="4044" w:type="dxa"/>
            <w:vMerge w:val="restart"/>
            <w:tcMar>
              <w:right w:w="284" w:type="dxa"/>
            </w:tcMar>
            <w:vAlign w:val="bottom"/>
          </w:tcPr>
          <w:p w14:paraId="3B3BA62F" w14:textId="0E3B1BB4" w:rsidR="008F571F" w:rsidRPr="0010415C" w:rsidRDefault="009D3E2F">
            <w:pPr>
              <w:pStyle w:val="Cover-namen"/>
              <w:rPr>
                <w:color w:val="F04C25"/>
                <w:szCs w:val="18"/>
              </w:rPr>
            </w:pPr>
            <w:r w:rsidRPr="0074122F">
              <w:rPr>
                <w:b/>
                <w:color w:val="F04C25"/>
                <w:szCs w:val="18"/>
              </w:rPr>
              <w:t>Robin Ramaekers</w:t>
            </w:r>
            <w:r w:rsidR="0074122F">
              <w:rPr>
                <w:b/>
                <w:color w:val="F04C25"/>
                <w:szCs w:val="18"/>
              </w:rPr>
              <w:t>,</w:t>
            </w:r>
            <w:r w:rsidRPr="0074122F">
              <w:rPr>
                <w:b/>
                <w:color w:val="F04C25"/>
                <w:szCs w:val="18"/>
              </w:rPr>
              <w:t xml:space="preserve"> Britt De Keyser</w:t>
            </w:r>
            <w:r w:rsidR="0074122F">
              <w:rPr>
                <w:b/>
                <w:color w:val="F04C25"/>
                <w:szCs w:val="18"/>
              </w:rPr>
              <w:t xml:space="preserve">, </w:t>
            </w:r>
            <w:proofErr w:type="spellStart"/>
            <w:r w:rsidR="0074122F">
              <w:rPr>
                <w:b/>
                <w:color w:val="F04C25"/>
                <w:szCs w:val="18"/>
              </w:rPr>
              <w:t>Syan</w:t>
            </w:r>
            <w:proofErr w:type="spellEnd"/>
            <w:r w:rsidR="0074122F">
              <w:rPr>
                <w:b/>
                <w:color w:val="F04C25"/>
                <w:szCs w:val="18"/>
              </w:rPr>
              <w:t xml:space="preserve"> </w:t>
            </w:r>
            <w:proofErr w:type="spellStart"/>
            <w:r w:rsidR="0074122F">
              <w:rPr>
                <w:b/>
                <w:color w:val="F04C25"/>
                <w:szCs w:val="18"/>
              </w:rPr>
              <w:t>Delbart</w:t>
            </w:r>
            <w:proofErr w:type="spellEnd"/>
            <w:r w:rsidR="00FD311D" w:rsidRPr="0074122F">
              <w:rPr>
                <w:b/>
                <w:color w:val="F04C25"/>
                <w:szCs w:val="18"/>
              </w:rPr>
              <w:t xml:space="preserve"> </w:t>
            </w:r>
            <w:r w:rsidR="00865190" w:rsidRPr="0074122F">
              <w:rPr>
                <w:b/>
                <w:color w:val="F04C25"/>
                <w:szCs w:val="18"/>
              </w:rPr>
              <w:t>– 3</w:t>
            </w:r>
            <w:r w:rsidR="00F36A7D">
              <w:rPr>
                <w:b/>
                <w:color w:val="F04C25"/>
                <w:szCs w:val="18"/>
              </w:rPr>
              <w:t>AI</w:t>
            </w:r>
            <w:r w:rsidR="004158B4">
              <w:rPr>
                <w:b/>
                <w:color w:val="F04C25"/>
                <w:szCs w:val="18"/>
              </w:rPr>
              <w:t>01</w:t>
            </w:r>
            <w:r w:rsidR="00F36A7D">
              <w:rPr>
                <w:b/>
                <w:color w:val="F04C25"/>
                <w:szCs w:val="18"/>
              </w:rPr>
              <w:t>/2DI</w:t>
            </w:r>
          </w:p>
          <w:p w14:paraId="7A633169" w14:textId="77777777" w:rsidR="008F571F" w:rsidRPr="000B4456" w:rsidRDefault="008F571F" w:rsidP="006F2179">
            <w:pPr>
              <w:pStyle w:val="Cover-namen"/>
              <w:rPr>
                <w:szCs w:val="18"/>
              </w:rPr>
            </w:pPr>
          </w:p>
        </w:tc>
        <w:tc>
          <w:tcPr>
            <w:tcW w:w="4857" w:type="dxa"/>
            <w:vAlign w:val="bottom"/>
          </w:tcPr>
          <w:p w14:paraId="4A6B8F44" w14:textId="3612ECBF" w:rsidR="008F571F" w:rsidRPr="0002748F" w:rsidRDefault="0074122F" w:rsidP="006F2179">
            <w:pPr>
              <w:pStyle w:val="Cover-opleiding"/>
              <w:rPr>
                <w:lang w:val="nl-BE"/>
              </w:rPr>
            </w:pPr>
            <w:r>
              <w:rPr>
                <w:lang w:val="nl-BE"/>
              </w:rPr>
              <w:t xml:space="preserve">Big Data </w:t>
            </w:r>
            <w:proofErr w:type="spellStart"/>
            <w:r w:rsidR="006743F6">
              <w:rPr>
                <w:lang w:val="nl-BE"/>
              </w:rPr>
              <w:t>I</w:t>
            </w:r>
            <w:r w:rsidR="00133D7F">
              <w:rPr>
                <w:lang w:val="nl-BE"/>
              </w:rPr>
              <w:t>T</w:t>
            </w:r>
            <w:r w:rsidR="00976392">
              <w:rPr>
                <w:lang w:val="nl-BE"/>
              </w:rPr>
              <w:t>F</w:t>
            </w:r>
            <w:r w:rsidR="006743F6">
              <w:rPr>
                <w:lang w:val="nl-BE"/>
              </w:rPr>
              <w:t>actory</w:t>
            </w:r>
            <w:proofErr w:type="spellEnd"/>
          </w:p>
          <w:p w14:paraId="1B6402F1" w14:textId="77777777" w:rsidR="008F571F" w:rsidRPr="00D23087" w:rsidRDefault="008F571F" w:rsidP="006F2179">
            <w:pPr>
              <w:pStyle w:val="Cover-afstudeerrichting"/>
            </w:pPr>
          </w:p>
        </w:tc>
      </w:tr>
      <w:tr w:rsidR="001F47F6" w:rsidRPr="006B31A0" w14:paraId="1415CCC0" w14:textId="77777777" w:rsidTr="00836A35">
        <w:trPr>
          <w:gridAfter w:val="1"/>
          <w:wAfter w:w="259" w:type="dxa"/>
        </w:trPr>
        <w:tc>
          <w:tcPr>
            <w:tcW w:w="4044" w:type="dxa"/>
            <w:vMerge/>
          </w:tcPr>
          <w:p w14:paraId="0F090624" w14:textId="77777777" w:rsidR="001F47F6" w:rsidRPr="00D23087" w:rsidRDefault="001F47F6" w:rsidP="001F47F6"/>
        </w:tc>
        <w:tc>
          <w:tcPr>
            <w:tcW w:w="4857" w:type="dxa"/>
            <w:tcMar>
              <w:top w:w="170" w:type="dxa"/>
              <w:bottom w:w="170" w:type="dxa"/>
            </w:tcMar>
          </w:tcPr>
          <w:p w14:paraId="683D55E9" w14:textId="77777777" w:rsidR="001F47F6" w:rsidRPr="00340E25" w:rsidRDefault="001F47F6">
            <w:pPr>
              <w:pStyle w:val="Cover-graad"/>
              <w:rPr>
                <w:szCs w:val="18"/>
              </w:rPr>
            </w:pPr>
          </w:p>
        </w:tc>
      </w:tr>
      <w:tr w:rsidR="008F571F" w:rsidRPr="00D23087" w14:paraId="5A4E2249" w14:textId="77777777" w:rsidTr="00836A35">
        <w:tc>
          <w:tcPr>
            <w:tcW w:w="4044" w:type="dxa"/>
            <w:vMerge/>
          </w:tcPr>
          <w:p w14:paraId="235C93F4" w14:textId="77777777" w:rsidR="008F571F" w:rsidRPr="003467A3" w:rsidRDefault="008F571F"/>
        </w:tc>
        <w:tc>
          <w:tcPr>
            <w:tcW w:w="4857" w:type="dxa"/>
            <w:gridSpan w:val="2"/>
            <w:tcMar>
              <w:top w:w="0" w:type="dxa"/>
              <w:bottom w:w="851" w:type="dxa"/>
            </w:tcMar>
          </w:tcPr>
          <w:p w14:paraId="31A4C5F1" w14:textId="7BBD5885" w:rsidR="008F571F" w:rsidRPr="003467A3" w:rsidRDefault="00741323">
            <w:pPr>
              <w:pStyle w:val="Cover-academiejaarcampus"/>
            </w:pPr>
            <w:proofErr w:type="spellStart"/>
            <w:r>
              <w:t>A</w:t>
            </w:r>
            <w:r w:rsidRPr="00741323">
              <w:t>cademic</w:t>
            </w:r>
            <w:proofErr w:type="spellEnd"/>
            <w:r w:rsidRPr="00741323">
              <w:t xml:space="preserve"> </w:t>
            </w:r>
            <w:proofErr w:type="spellStart"/>
            <w:r>
              <w:t>Y</w:t>
            </w:r>
            <w:r w:rsidRPr="00741323">
              <w:t>ear</w:t>
            </w:r>
            <w:proofErr w:type="spellEnd"/>
            <w:r w:rsidR="002A3280">
              <w:t xml:space="preserve"> </w:t>
            </w:r>
            <w:r w:rsidR="00A12A6F">
              <w:t>20</w:t>
            </w:r>
            <w:r w:rsidR="001B2E9D">
              <w:t>22</w:t>
            </w:r>
            <w:r w:rsidR="00A12A6F">
              <w:t>-20</w:t>
            </w:r>
            <w:r w:rsidR="001B2E9D">
              <w:t>23</w:t>
            </w:r>
          </w:p>
          <w:p w14:paraId="194A8146" w14:textId="77777777" w:rsidR="008F571F" w:rsidRPr="003467A3" w:rsidRDefault="008F571F">
            <w:pPr>
              <w:pStyle w:val="Cover-academiejaarcampus"/>
            </w:pPr>
            <w:r w:rsidRPr="003467A3">
              <w:t xml:space="preserve">Campus </w:t>
            </w:r>
            <w:r>
              <w:t xml:space="preserve">Geel, </w:t>
            </w:r>
            <w:proofErr w:type="spellStart"/>
            <w:r>
              <w:t>Kleinhoefstraat</w:t>
            </w:r>
            <w:proofErr w:type="spellEnd"/>
            <w:r>
              <w:t xml:space="preserve"> 4</w:t>
            </w:r>
            <w:r w:rsidRPr="003467A3">
              <w:t>, BE-</w:t>
            </w:r>
            <w:r>
              <w:t>2440 Geel</w:t>
            </w:r>
          </w:p>
        </w:tc>
      </w:tr>
    </w:tbl>
    <w:p w14:paraId="02862BC8" w14:textId="008883E8" w:rsidR="008F571F" w:rsidRPr="00646989" w:rsidRDefault="008F571F" w:rsidP="008F571F">
      <w:r>
        <w:rPr>
          <w:noProof/>
        </w:rPr>
        <w:drawing>
          <wp:anchor distT="0" distB="0" distL="114300" distR="114300" simplePos="0" relativeHeight="251658240" behindDoc="1" locked="0" layoutInCell="0" allowOverlap="1" wp14:anchorId="4E3B69A0" wp14:editId="5850063A">
            <wp:simplePos x="742950" y="723900"/>
            <wp:positionH relativeFrom="page">
              <wp:align>center</wp:align>
            </wp:positionH>
            <wp:positionV relativeFrom="page">
              <wp:posOffset>0</wp:posOffset>
            </wp:positionV>
            <wp:extent cx="7578090" cy="10715625"/>
            <wp:effectExtent l="19050" t="0" r="3810" b="0"/>
            <wp:wrapNone/>
            <wp:docPr id="2" name="Picture 1" descr="titelblad_voors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elblad_voorstel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8090" cy="1071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BA249D" w14:textId="77777777" w:rsidR="008F571F" w:rsidRDefault="008F571F" w:rsidP="00CB02C4">
      <w:pPr>
        <w:pStyle w:val="Kopzondernummer"/>
        <w:sectPr w:rsidR="008F571F" w:rsidSect="007755B1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1134" w:right="1134" w:bottom="1134" w:left="1871" w:header="709" w:footer="709" w:gutter="0"/>
          <w:pgNumType w:start="2"/>
          <w:cols w:space="708"/>
          <w:docGrid w:linePitch="360"/>
        </w:sectPr>
      </w:pPr>
    </w:p>
    <w:p w14:paraId="6A90C6A6" w14:textId="3030BCC8" w:rsidR="00CC0C9B" w:rsidRPr="00CC0C9B" w:rsidRDefault="00CC0C9B">
      <w:pPr>
        <w:pStyle w:val="TOCHeading"/>
        <w:rPr>
          <w:rFonts w:ascii="Verdana" w:eastAsia="Times New Roman" w:hAnsi="Verdana" w:cs="Calibri"/>
          <w:b/>
          <w:smallCaps/>
          <w:color w:val="auto"/>
          <w:szCs w:val="20"/>
          <w:lang w:val="en-AU"/>
        </w:rPr>
      </w:pPr>
      <w:r w:rsidRPr="00CC0C9B">
        <w:rPr>
          <w:rFonts w:ascii="Verdana" w:eastAsia="Times New Roman" w:hAnsi="Verdana" w:cs="Calibri"/>
          <w:b/>
          <w:smallCaps/>
          <w:color w:val="auto"/>
          <w:szCs w:val="20"/>
          <w:lang w:val="en-AU"/>
        </w:rPr>
        <w:t>Table of contents</w:t>
      </w:r>
    </w:p>
    <w:p w14:paraId="38FF8A4D" w14:textId="4184742D" w:rsidR="00055212" w:rsidRDefault="00CC0C9B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1851415" w:history="1">
        <w:r w:rsidR="00055212" w:rsidRPr="00FE0304">
          <w:rPr>
            <w:rStyle w:val="Hyperlink"/>
            <w:noProof/>
            <w:lang w:val="en-US"/>
          </w:rPr>
          <w:t>Introduction</w:t>
        </w:r>
        <w:r w:rsidR="00055212">
          <w:rPr>
            <w:noProof/>
            <w:webHidden/>
          </w:rPr>
          <w:tab/>
        </w:r>
        <w:r w:rsidR="00055212">
          <w:rPr>
            <w:noProof/>
            <w:webHidden/>
          </w:rPr>
          <w:fldChar w:fldCharType="begin"/>
        </w:r>
        <w:r w:rsidR="00055212">
          <w:rPr>
            <w:noProof/>
            <w:webHidden/>
          </w:rPr>
          <w:instrText xml:space="preserve"> PAGEREF _Toc121851415 \h </w:instrText>
        </w:r>
        <w:r w:rsidR="00055212">
          <w:rPr>
            <w:noProof/>
            <w:webHidden/>
          </w:rPr>
        </w:r>
        <w:r w:rsidR="00055212">
          <w:rPr>
            <w:noProof/>
            <w:webHidden/>
          </w:rPr>
          <w:fldChar w:fldCharType="separate"/>
        </w:r>
        <w:r w:rsidR="00055212">
          <w:rPr>
            <w:noProof/>
            <w:webHidden/>
          </w:rPr>
          <w:t>4</w:t>
        </w:r>
        <w:r w:rsidR="00055212">
          <w:rPr>
            <w:noProof/>
            <w:webHidden/>
          </w:rPr>
          <w:fldChar w:fldCharType="end"/>
        </w:r>
      </w:hyperlink>
    </w:p>
    <w:p w14:paraId="3E696D76" w14:textId="10BA95CE" w:rsidR="00055212" w:rsidRDefault="00055212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1851416" w:history="1">
        <w:r w:rsidRPr="00FE0304">
          <w:rPr>
            <w:rStyle w:val="Hyperlink"/>
            <w:noProof/>
            <w:lang w:val="en-AU"/>
          </w:rPr>
          <w:t>1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FE0304">
          <w:rPr>
            <w:rStyle w:val="Hyperlink"/>
            <w:noProof/>
            <w:lang w:val="en-AU"/>
          </w:rPr>
          <w:t>Collecting / Selecting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_Toc121851416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991843" w14:textId="68FFB5CF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17" w:history="1">
        <w:r w:rsidRPr="00FE0304">
          <w:rPr>
            <w:rStyle w:val="Hyperlink"/>
            <w:lang w:val="en-AU"/>
          </w:rPr>
          <w:t>1.1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en-AU"/>
          </w:rPr>
          <w:t>Webscraper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544BEB9" w14:textId="1C463736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18" w:history="1">
        <w:r w:rsidRPr="00FE0304">
          <w:rPr>
            <w:rStyle w:val="Hyperlink"/>
            <w:lang w:val="en-AU"/>
          </w:rPr>
          <w:t>1.2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en-AU"/>
          </w:rPr>
          <w:t>EDA on the data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95586C3" w14:textId="7B957B06" w:rsidR="00055212" w:rsidRDefault="00055212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1851419" w:history="1">
        <w:r w:rsidRPr="00FE0304">
          <w:rPr>
            <w:rStyle w:val="Hyperlink"/>
            <w:noProof/>
            <w:lang w:val="en-AU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FE0304">
          <w:rPr>
            <w:rStyle w:val="Hyperlink"/>
            <w:noProof/>
            <w:lang w:val="en-AU"/>
          </w:rPr>
          <w:t>Modeling using FastAI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_Toc121851419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11FD296" w14:textId="490FFE1F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20" w:history="1">
        <w:r w:rsidRPr="00FE0304">
          <w:rPr>
            <w:rStyle w:val="Hyperlink"/>
            <w:lang w:val="en-AU"/>
          </w:rPr>
          <w:t>2.1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en-AU"/>
          </w:rPr>
          <w:t>The simple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CDEA5F8" w14:textId="1BE4D671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21" w:history="1">
        <w:r w:rsidRPr="00FE0304">
          <w:rPr>
            <w:rStyle w:val="Hyperlink"/>
            <w:lang w:val="en-AU"/>
          </w:rPr>
          <w:t>2.2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en-AU"/>
          </w:rPr>
          <w:t>Advanced model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0492275D" w14:textId="6832239B" w:rsidR="00055212" w:rsidRDefault="00055212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1851422" w:history="1">
        <w:r w:rsidRPr="00FE0304">
          <w:rPr>
            <w:rStyle w:val="Hyperlink"/>
            <w:noProof/>
            <w:lang w:val="en-AU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FE0304">
          <w:rPr>
            <w:rStyle w:val="Hyperlink"/>
            <w:noProof/>
            <w:lang w:val="en-AU"/>
          </w:rPr>
          <w:t>Deploy via Streamlit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_Toc121851422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5FCCF75" w14:textId="56B5A756" w:rsidR="00055212" w:rsidRDefault="00055212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1851423" w:history="1">
        <w:r w:rsidRPr="00FE0304">
          <w:rPr>
            <w:rStyle w:val="Hyperlink"/>
            <w:noProof/>
            <w:lang w:val="en-AU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FE0304">
          <w:rPr>
            <w:rStyle w:val="Hyperlink"/>
            <w:noProof/>
            <w:lang w:val="en-AU"/>
          </w:rPr>
          <w:t>Extra: Deploying the model on flask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_Toc121851423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AFAFF0" w14:textId="3CB26371" w:rsidR="00055212" w:rsidRDefault="00055212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1851424" w:history="1">
        <w:r w:rsidRPr="00FE0304">
          <w:rPr>
            <w:rStyle w:val="Hyperlink"/>
            <w:noProof/>
            <w:lang w:val="en-US"/>
          </w:rPr>
          <w:t>Source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_Toc121851424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FD94E1" w14:textId="40B87F3C" w:rsidR="00055212" w:rsidRDefault="00055212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hyperlink w:anchor="_Toc121851425" w:history="1">
        <w:r w:rsidRPr="00FE0304">
          <w:rPr>
            <w:rStyle w:val="Hyperlink"/>
            <w:noProof/>
            <w:lang w:val="fr-BE"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szCs w:val="22"/>
          </w:rPr>
          <w:tab/>
        </w:r>
        <w:r w:rsidRPr="00FE0304">
          <w:rPr>
            <w:rStyle w:val="Hyperlink"/>
            <w:noProof/>
            <w:lang w:val="fr-BE"/>
          </w:rPr>
          <w:t>Attachments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_Toc121851425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455DF7" w14:textId="5F405688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26" w:history="1">
        <w:r w:rsidRPr="00FE0304">
          <w:rPr>
            <w:rStyle w:val="Hyperlink"/>
            <w:lang w:val="fr-BE"/>
          </w:rPr>
          <w:t>5.1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fr-BE"/>
          </w:rPr>
          <w:t>Webscraper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2332D1F4" w14:textId="1F2F5BD4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27" w:history="1">
        <w:r w:rsidRPr="00FE0304">
          <w:rPr>
            <w:rStyle w:val="Hyperlink"/>
            <w:lang w:val="fr-BE"/>
          </w:rPr>
          <w:t>5.2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fr-BE"/>
          </w:rPr>
          <w:t>Streamlit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FAD55FA" w14:textId="1029372F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28" w:history="1">
        <w:r w:rsidRPr="00FE0304">
          <w:rPr>
            <w:rStyle w:val="Hyperlink"/>
            <w:lang w:val="en-US"/>
          </w:rPr>
          <w:t>5.3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en-US"/>
          </w:rPr>
          <w:t>Jupyter notebook for the AI models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67C85DF1" w14:textId="12889DBD" w:rsidR="00055212" w:rsidRDefault="00055212">
      <w:pPr>
        <w:pStyle w:val="TOC2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121851429" w:history="1">
        <w:r w:rsidRPr="00FE0304">
          <w:rPr>
            <w:rStyle w:val="Hyperlink"/>
            <w:lang w:val="en-US"/>
          </w:rPr>
          <w:t>5.4</w:t>
        </w:r>
        <w:r>
          <w:rPr>
            <w:rFonts w:asciiTheme="minorHAnsi" w:eastAsiaTheme="minorEastAsia" w:hAnsiTheme="minorHAnsi" w:cstheme="minorBidi"/>
            <w:b w:val="0"/>
            <w:sz w:val="22"/>
            <w:szCs w:val="22"/>
          </w:rPr>
          <w:tab/>
        </w:r>
        <w:r w:rsidRPr="00FE0304">
          <w:rPr>
            <w:rStyle w:val="Hyperlink"/>
            <w:lang w:val="en-US"/>
          </w:rPr>
          <w:t>Flask API code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_Toc121851429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F21BCD3" w14:textId="1E234E79" w:rsidR="00CC0C9B" w:rsidRDefault="00CC0C9B">
      <w:r>
        <w:rPr>
          <w:b/>
          <w:bCs/>
          <w:lang w:val="nl-NL"/>
        </w:rPr>
        <w:fldChar w:fldCharType="end"/>
      </w:r>
    </w:p>
    <w:p w14:paraId="4339772A" w14:textId="7E354878" w:rsidR="00DD49C8" w:rsidRPr="003B586C" w:rsidRDefault="00DD49C8" w:rsidP="002E351F">
      <w:pPr>
        <w:rPr>
          <w:lang w:val="en-US"/>
        </w:rPr>
      </w:pPr>
    </w:p>
    <w:p w14:paraId="20EECE29" w14:textId="4EE42858" w:rsidR="00E66630" w:rsidRPr="003B586C" w:rsidRDefault="00E66630">
      <w:pPr>
        <w:spacing w:after="0"/>
        <w:rPr>
          <w:lang w:val="en-US"/>
        </w:rPr>
      </w:pPr>
      <w:r w:rsidRPr="003B586C">
        <w:rPr>
          <w:lang w:val="en-US"/>
        </w:rPr>
        <w:br w:type="page"/>
      </w:r>
    </w:p>
    <w:p w14:paraId="0467CAB2" w14:textId="38CC0A3E" w:rsidR="002E351F" w:rsidRPr="003B586C" w:rsidRDefault="009007A5" w:rsidP="006D648E">
      <w:pPr>
        <w:pStyle w:val="Heading1"/>
        <w:numPr>
          <w:ilvl w:val="0"/>
          <w:numId w:val="0"/>
        </w:numPr>
        <w:ind w:left="1021" w:hanging="1021"/>
        <w:rPr>
          <w:lang w:val="en-US"/>
        </w:rPr>
      </w:pPr>
      <w:bookmarkStart w:id="0" w:name="_Toc121851415"/>
      <w:r w:rsidRPr="003B586C">
        <w:rPr>
          <w:lang w:val="en-US"/>
        </w:rPr>
        <w:t>Introduction</w:t>
      </w:r>
      <w:bookmarkEnd w:id="0"/>
      <w:r w:rsidR="00FD311D" w:rsidRPr="003B586C">
        <w:rPr>
          <w:lang w:val="en-US"/>
        </w:rPr>
        <w:t xml:space="preserve"> </w:t>
      </w:r>
    </w:p>
    <w:p w14:paraId="1CD7D34D" w14:textId="534459BC" w:rsidR="00614295" w:rsidRPr="003169B1" w:rsidRDefault="006F601C" w:rsidP="00614295">
      <w:pPr>
        <w:rPr>
          <w:rFonts w:ascii="Arial" w:hAnsi="Arial" w:cs="Arial"/>
          <w:lang w:val="en-AU"/>
        </w:rPr>
      </w:pPr>
      <w:r>
        <w:rPr>
          <w:lang w:val="en-AU"/>
        </w:rPr>
        <w:t xml:space="preserve">The main goal of this assignment is an image classification app in </w:t>
      </w:r>
      <w:proofErr w:type="spellStart"/>
      <w:r>
        <w:rPr>
          <w:lang w:val="en-AU"/>
        </w:rPr>
        <w:t>Streamlit</w:t>
      </w:r>
      <w:proofErr w:type="spellEnd"/>
      <w:r>
        <w:rPr>
          <w:lang w:val="en-AU"/>
        </w:rPr>
        <w:t>.</w:t>
      </w:r>
      <w:r w:rsidR="00054277">
        <w:rPr>
          <w:lang w:val="en-AU"/>
        </w:rPr>
        <w:t xml:space="preserve"> We will achieve this by using </w:t>
      </w:r>
      <w:proofErr w:type="spellStart"/>
      <w:r w:rsidR="00D32A7D">
        <w:rPr>
          <w:lang w:val="en-AU"/>
        </w:rPr>
        <w:t>FastAI</w:t>
      </w:r>
      <w:proofErr w:type="spellEnd"/>
      <w:r w:rsidR="00D0216D">
        <w:rPr>
          <w:lang w:val="en-AU"/>
        </w:rPr>
        <w:t>.</w:t>
      </w:r>
    </w:p>
    <w:p w14:paraId="032D9F8E" w14:textId="2DC65CEE" w:rsidR="006D648E" w:rsidRDefault="00A0647A" w:rsidP="00614295">
      <w:pPr>
        <w:rPr>
          <w:lang w:val="en-AU"/>
        </w:rPr>
      </w:pPr>
      <w:r>
        <w:rPr>
          <w:lang w:val="en-AU"/>
        </w:rPr>
        <w:t xml:space="preserve">We had </w:t>
      </w:r>
      <w:r w:rsidR="00DB5ABA">
        <w:rPr>
          <w:lang w:val="en-AU"/>
        </w:rPr>
        <w:t>to collect a dataset of images that can be categorized in at least 5 different classes.</w:t>
      </w:r>
      <w:r w:rsidR="00C06BB8">
        <w:rPr>
          <w:lang w:val="en-AU"/>
        </w:rPr>
        <w:t xml:space="preserve"> </w:t>
      </w:r>
      <w:r w:rsidR="00671875">
        <w:rPr>
          <w:lang w:val="en-AU"/>
        </w:rPr>
        <w:t>We needed to make sure these were challenging enough</w:t>
      </w:r>
      <w:r w:rsidR="00E76587">
        <w:rPr>
          <w:lang w:val="en-AU"/>
        </w:rPr>
        <w:t xml:space="preserve">, </w:t>
      </w:r>
      <w:r w:rsidR="003B4188">
        <w:rPr>
          <w:lang w:val="en-AU"/>
        </w:rPr>
        <w:t>to see if our model could also handle more challenging images.</w:t>
      </w:r>
      <w:r w:rsidR="001A77D1">
        <w:rPr>
          <w:lang w:val="en-AU"/>
        </w:rPr>
        <w:t xml:space="preserve"> We </w:t>
      </w:r>
      <w:r w:rsidR="00815431">
        <w:rPr>
          <w:lang w:val="en-AU"/>
        </w:rPr>
        <w:t>ensured that</w:t>
      </w:r>
      <w:r w:rsidR="001A77D1">
        <w:rPr>
          <w:lang w:val="en-AU"/>
        </w:rPr>
        <w:t xml:space="preserve"> the quality of our dataset</w:t>
      </w:r>
      <w:r w:rsidR="003D0883">
        <w:rPr>
          <w:lang w:val="en-AU"/>
        </w:rPr>
        <w:t xml:space="preserve"> was </w:t>
      </w:r>
      <w:r w:rsidR="004F2548">
        <w:rPr>
          <w:lang w:val="en-AU"/>
        </w:rPr>
        <w:t xml:space="preserve">good, by </w:t>
      </w:r>
      <w:r w:rsidR="00D34820">
        <w:rPr>
          <w:lang w:val="en-AU"/>
        </w:rPr>
        <w:t>performing an EDA.</w:t>
      </w:r>
    </w:p>
    <w:p w14:paraId="7BFD49F0" w14:textId="26505A44" w:rsidR="00EF6653" w:rsidRDefault="00EC6E5E" w:rsidP="00614295">
      <w:pPr>
        <w:rPr>
          <w:lang w:val="en-AU"/>
        </w:rPr>
      </w:pPr>
      <w:r>
        <w:rPr>
          <w:lang w:val="en-AU"/>
        </w:rPr>
        <w:t xml:space="preserve">After this </w:t>
      </w:r>
      <w:r w:rsidR="00083DB7">
        <w:rPr>
          <w:lang w:val="en-AU"/>
        </w:rPr>
        <w:t xml:space="preserve">we used </w:t>
      </w:r>
      <w:proofErr w:type="spellStart"/>
      <w:r w:rsidR="00083DB7">
        <w:rPr>
          <w:lang w:val="en-AU"/>
        </w:rPr>
        <w:t>FastAI</w:t>
      </w:r>
      <w:proofErr w:type="spellEnd"/>
      <w:r w:rsidR="00083DB7">
        <w:rPr>
          <w:lang w:val="en-AU"/>
        </w:rPr>
        <w:t xml:space="preserve"> </w:t>
      </w:r>
      <w:r w:rsidR="00E75E1A">
        <w:rPr>
          <w:lang w:val="en-AU"/>
        </w:rPr>
        <w:t>modelling</w:t>
      </w:r>
      <w:r w:rsidR="00083DB7">
        <w:rPr>
          <w:lang w:val="en-AU"/>
        </w:rPr>
        <w:t xml:space="preserve"> techniques </w:t>
      </w:r>
      <w:r w:rsidR="000E2965">
        <w:rPr>
          <w:lang w:val="en-AU"/>
        </w:rPr>
        <w:t xml:space="preserve">to build a </w:t>
      </w:r>
      <w:r w:rsidR="002F3B9F">
        <w:rPr>
          <w:lang w:val="en-AU"/>
        </w:rPr>
        <w:t>state-of-the-art</w:t>
      </w:r>
      <w:r w:rsidR="000E2965">
        <w:rPr>
          <w:lang w:val="en-AU"/>
        </w:rPr>
        <w:t xml:space="preserve"> deep learning </w:t>
      </w:r>
      <w:r w:rsidR="00310CE9">
        <w:rPr>
          <w:lang w:val="en-AU"/>
        </w:rPr>
        <w:t>model that is able to classify the images</w:t>
      </w:r>
    </w:p>
    <w:p w14:paraId="3A109231" w14:textId="027F0E3D" w:rsidR="00E379EF" w:rsidRDefault="00BC4A2C" w:rsidP="00614295">
      <w:pPr>
        <w:rPr>
          <w:lang w:val="en-AU"/>
        </w:rPr>
      </w:pPr>
      <w:r>
        <w:rPr>
          <w:lang w:val="en-AU"/>
        </w:rPr>
        <w:t>Following</w:t>
      </w:r>
      <w:r w:rsidR="00692E62">
        <w:rPr>
          <w:lang w:val="en-AU"/>
        </w:rPr>
        <w:t xml:space="preserve">, we made an interactive web application using </w:t>
      </w:r>
      <w:proofErr w:type="spellStart"/>
      <w:r w:rsidR="00692E62">
        <w:rPr>
          <w:lang w:val="en-AU"/>
        </w:rPr>
        <w:t>Streamlit</w:t>
      </w:r>
      <w:proofErr w:type="spellEnd"/>
      <w:r w:rsidR="00107169">
        <w:rPr>
          <w:lang w:val="en-AU"/>
        </w:rPr>
        <w:t xml:space="preserve">, where we can </w:t>
      </w:r>
      <w:r w:rsidR="00742A6B">
        <w:rPr>
          <w:lang w:val="en-AU"/>
        </w:rPr>
        <w:t xml:space="preserve">test </w:t>
      </w:r>
      <w:r w:rsidR="00C6080A">
        <w:rPr>
          <w:lang w:val="en-AU"/>
        </w:rPr>
        <w:t>a pre-saved model, by uploading a new image and have the application tell you the class the image belongs to.</w:t>
      </w:r>
      <w:r w:rsidR="008135FD">
        <w:rPr>
          <w:lang w:val="en-AU"/>
        </w:rPr>
        <w:t xml:space="preserve"> We also created an API endpoint around our model, by using F</w:t>
      </w:r>
      <w:r w:rsidR="00BC0837">
        <w:rPr>
          <w:lang w:val="en-AU"/>
        </w:rPr>
        <w:t>lask</w:t>
      </w:r>
      <w:r w:rsidR="00884671">
        <w:rPr>
          <w:lang w:val="en-AU"/>
        </w:rPr>
        <w:t>.</w:t>
      </w:r>
    </w:p>
    <w:p w14:paraId="4E267146" w14:textId="29CD95C8" w:rsidR="006D648E" w:rsidRDefault="00C73D9F" w:rsidP="006D648E">
      <w:pPr>
        <w:pStyle w:val="Heading1"/>
        <w:rPr>
          <w:lang w:val="en-AU"/>
        </w:rPr>
      </w:pPr>
      <w:bookmarkStart w:id="1" w:name="_Toc121851416"/>
      <w:r>
        <w:rPr>
          <w:lang w:val="en-AU"/>
        </w:rPr>
        <w:t>Collecting / Selecting dataset</w:t>
      </w:r>
      <w:bookmarkEnd w:id="1"/>
    </w:p>
    <w:p w14:paraId="791CE882" w14:textId="0C67510B" w:rsidR="003A6C3E" w:rsidRDefault="003A6C3E" w:rsidP="003A6C3E">
      <w:pPr>
        <w:rPr>
          <w:lang w:val="en-AU"/>
        </w:rPr>
      </w:pPr>
      <w:r>
        <w:rPr>
          <w:lang w:val="en-AU"/>
        </w:rPr>
        <w:t xml:space="preserve">For this assignment, we had to collect a dataset of images that could be categorized in at least 5 different classes. </w:t>
      </w:r>
      <w:r w:rsidRPr="002A2634">
        <w:rPr>
          <w:lang w:val="en-AU"/>
        </w:rPr>
        <w:t xml:space="preserve">We chose to base our assignment on different types of bikes such as mountain bike, gravel bike, Eroica bike, speed </w:t>
      </w:r>
      <w:proofErr w:type="spellStart"/>
      <w:r w:rsidRPr="002A2634">
        <w:rPr>
          <w:lang w:val="en-AU"/>
        </w:rPr>
        <w:t>pedelec</w:t>
      </w:r>
      <w:proofErr w:type="spellEnd"/>
      <w:r w:rsidRPr="002A2634">
        <w:rPr>
          <w:lang w:val="en-AU"/>
        </w:rPr>
        <w:t xml:space="preserve"> and road bike</w:t>
      </w:r>
      <w:r>
        <w:rPr>
          <w:lang w:val="en-AU"/>
        </w:rPr>
        <w:t>.</w:t>
      </w:r>
    </w:p>
    <w:p w14:paraId="2E103B1C" w14:textId="05FBC872" w:rsidR="003164B2" w:rsidRDefault="00E80DE6" w:rsidP="00E80DE6">
      <w:pPr>
        <w:pStyle w:val="Heading2"/>
        <w:rPr>
          <w:lang w:val="en-AU"/>
        </w:rPr>
      </w:pPr>
      <w:bookmarkStart w:id="2" w:name="_Toc121851417"/>
      <w:proofErr w:type="spellStart"/>
      <w:r>
        <w:rPr>
          <w:lang w:val="en-AU"/>
        </w:rPr>
        <w:t>Webscraper</w:t>
      </w:r>
      <w:bookmarkEnd w:id="2"/>
      <w:proofErr w:type="spellEnd"/>
    </w:p>
    <w:p w14:paraId="1B99AD6D" w14:textId="77777777" w:rsidR="00D443ED" w:rsidRPr="00D443ED" w:rsidRDefault="00D443ED" w:rsidP="535F5436">
      <w:pPr>
        <w:rPr>
          <w:lang w:val="en-AU"/>
        </w:rPr>
      </w:pPr>
      <w:r w:rsidRPr="00D443ED">
        <w:rPr>
          <w:lang w:val="en-AU"/>
        </w:rPr>
        <w:t>To collect these images, we used a web scraper.</w:t>
      </w:r>
    </w:p>
    <w:p w14:paraId="536EF8FF" w14:textId="2D65A7B0" w:rsidR="00036FE9" w:rsidRDefault="0032796D" w:rsidP="535F5436">
      <w:pPr>
        <w:rPr>
          <w:lang w:val="en-AU"/>
        </w:rPr>
      </w:pPr>
      <w:r w:rsidRPr="0032796D">
        <w:rPr>
          <w:lang w:val="en-AU"/>
        </w:rPr>
        <w:t>With our Google Images web scraper, we had some difficulties in the beginning. While scraping data, the script stopped running because there were ads located between the images.</w:t>
      </w:r>
      <w:r w:rsidR="00036FE9">
        <w:rPr>
          <w:lang w:val="en-AU"/>
        </w:rPr>
        <w:t xml:space="preserve"> </w:t>
      </w:r>
      <w:r w:rsidR="00036FE9" w:rsidRPr="00036FE9">
        <w:rPr>
          <w:lang w:val="en-AU"/>
        </w:rPr>
        <w:t xml:space="preserve">Because of this, we created a web scraper for </w:t>
      </w:r>
      <w:r w:rsidR="00A86C6D">
        <w:rPr>
          <w:lang w:val="en-AU"/>
        </w:rPr>
        <w:t>D</w:t>
      </w:r>
      <w:r w:rsidR="00036FE9" w:rsidRPr="00036FE9">
        <w:rPr>
          <w:lang w:val="en-AU"/>
        </w:rPr>
        <w:t>uck</w:t>
      </w:r>
      <w:r w:rsidR="00A86C6D">
        <w:rPr>
          <w:lang w:val="en-AU"/>
        </w:rPr>
        <w:t>D</w:t>
      </w:r>
      <w:r w:rsidR="00036FE9" w:rsidRPr="00036FE9">
        <w:rPr>
          <w:lang w:val="en-AU"/>
        </w:rPr>
        <w:t>uck</w:t>
      </w:r>
      <w:r w:rsidR="00A86C6D">
        <w:rPr>
          <w:lang w:val="en-AU"/>
        </w:rPr>
        <w:t>G</w:t>
      </w:r>
      <w:r w:rsidR="00036FE9" w:rsidRPr="00036FE9">
        <w:rPr>
          <w:lang w:val="en-AU"/>
        </w:rPr>
        <w:t>o, to see if scraping through another search engine solved our problem.</w:t>
      </w:r>
      <w:r w:rsidR="00234814" w:rsidRPr="00234814">
        <w:rPr>
          <w:lang w:val="en-AU"/>
        </w:rPr>
        <w:t xml:space="preserve"> </w:t>
      </w:r>
    </w:p>
    <w:p w14:paraId="1AA97F7B" w14:textId="0C77562E" w:rsidR="00BA774E" w:rsidRDefault="00BA774E" w:rsidP="00BA774E">
      <w:pPr>
        <w:rPr>
          <w:lang w:val="en-AU"/>
        </w:rPr>
      </w:pPr>
      <w:r w:rsidRPr="7C477A26">
        <w:rPr>
          <w:lang w:val="en-AU"/>
        </w:rPr>
        <w:t>DuckDuckGo had more irrelevant pictures that we would have to filter ou</w:t>
      </w:r>
      <w:r w:rsidR="002311C8">
        <w:rPr>
          <w:lang w:val="en-AU"/>
        </w:rPr>
        <w:t>t</w:t>
      </w:r>
      <w:r w:rsidR="00F160E9">
        <w:rPr>
          <w:lang w:val="en-AU"/>
        </w:rPr>
        <w:t xml:space="preserve">, so we still chose to continue working with the Google Images </w:t>
      </w:r>
      <w:r w:rsidR="00A86C6D">
        <w:rPr>
          <w:lang w:val="en-AU"/>
        </w:rPr>
        <w:t>web scraper</w:t>
      </w:r>
      <w:r w:rsidR="002311C8">
        <w:rPr>
          <w:lang w:val="en-AU"/>
        </w:rPr>
        <w:t>, as this seemed to give more accurate results</w:t>
      </w:r>
      <w:r w:rsidR="00F160E9">
        <w:rPr>
          <w:lang w:val="en-AU"/>
        </w:rPr>
        <w:t xml:space="preserve">. </w:t>
      </w:r>
      <w:r w:rsidR="00910D64">
        <w:rPr>
          <w:lang w:val="en-AU"/>
        </w:rPr>
        <w:t xml:space="preserve">We were able to </w:t>
      </w:r>
      <w:r w:rsidR="00E4696B">
        <w:rPr>
          <w:lang w:val="en-AU"/>
        </w:rPr>
        <w:t>fix our problem</w:t>
      </w:r>
      <w:r w:rsidR="007D66B9">
        <w:rPr>
          <w:lang w:val="en-AU"/>
        </w:rPr>
        <w:t xml:space="preserve"> </w:t>
      </w:r>
      <w:r w:rsidR="002E6F4F">
        <w:rPr>
          <w:lang w:val="en-AU"/>
        </w:rPr>
        <w:t>by filtering the class of the images.</w:t>
      </w:r>
    </w:p>
    <w:p w14:paraId="652C057D" w14:textId="64B3EA0E" w:rsidR="00E40616" w:rsidRDefault="00AD7BC9" w:rsidP="00BA774E">
      <w:pPr>
        <w:rPr>
          <w:lang w:val="en-AU"/>
        </w:rPr>
      </w:pPr>
      <w:r>
        <w:rPr>
          <w:lang w:val="en-AU"/>
        </w:rPr>
        <w:t xml:space="preserve">You can find the code </w:t>
      </w:r>
      <w:r w:rsidR="00FF75BD">
        <w:rPr>
          <w:lang w:val="en-AU"/>
        </w:rPr>
        <w:t xml:space="preserve">for </w:t>
      </w:r>
      <w:r w:rsidR="00A04C34">
        <w:rPr>
          <w:lang w:val="en-AU"/>
        </w:rPr>
        <w:t xml:space="preserve">our </w:t>
      </w:r>
      <w:r w:rsidR="00A86C6D">
        <w:rPr>
          <w:lang w:val="en-AU"/>
        </w:rPr>
        <w:t>web scraper</w:t>
      </w:r>
      <w:r w:rsidR="00A04C34">
        <w:rPr>
          <w:lang w:val="en-AU"/>
        </w:rPr>
        <w:t xml:space="preserve"> in the </w:t>
      </w:r>
      <w:r w:rsidR="00492083">
        <w:rPr>
          <w:lang w:val="en-AU"/>
        </w:rPr>
        <w:t>attachments</w:t>
      </w:r>
      <w:r w:rsidR="00A04C34">
        <w:rPr>
          <w:lang w:val="en-AU"/>
        </w:rPr>
        <w:t xml:space="preserve"> below.</w:t>
      </w:r>
    </w:p>
    <w:p w14:paraId="16C87544" w14:textId="0528330B" w:rsidR="002C76F3" w:rsidRDefault="002C76F3" w:rsidP="002C76F3">
      <w:pPr>
        <w:pStyle w:val="Heading2"/>
        <w:rPr>
          <w:lang w:val="en-AU"/>
        </w:rPr>
      </w:pPr>
      <w:bookmarkStart w:id="3" w:name="_Toc121851418"/>
      <w:r>
        <w:rPr>
          <w:lang w:val="en-AU"/>
        </w:rPr>
        <w:t>EDA</w:t>
      </w:r>
      <w:r w:rsidR="00F80CFE">
        <w:rPr>
          <w:lang w:val="en-AU"/>
        </w:rPr>
        <w:t xml:space="preserve"> on the data</w:t>
      </w:r>
      <w:bookmarkEnd w:id="3"/>
    </w:p>
    <w:p w14:paraId="2876B85A" w14:textId="08C4AD49" w:rsidR="00F80CFE" w:rsidRPr="00F80CFE" w:rsidRDefault="0001185E" w:rsidP="00F80CFE">
      <w:pPr>
        <w:rPr>
          <w:lang w:val="en-AU"/>
        </w:rPr>
      </w:pPr>
      <w:r>
        <w:rPr>
          <w:lang w:val="en-AU"/>
        </w:rPr>
        <w:t>We also had to conduct an EDA on our images</w:t>
      </w:r>
      <w:r w:rsidR="00BA60B6">
        <w:rPr>
          <w:lang w:val="en-AU"/>
        </w:rPr>
        <w:t xml:space="preserve"> because of the topic </w:t>
      </w:r>
      <w:r w:rsidR="002946C4">
        <w:rPr>
          <w:lang w:val="en-AU"/>
        </w:rPr>
        <w:t>bikes. There were a lot of images that contained humans</w:t>
      </w:r>
      <w:r w:rsidR="00955C80">
        <w:rPr>
          <w:lang w:val="en-AU"/>
        </w:rPr>
        <w:t>, bike parts</w:t>
      </w:r>
      <w:r w:rsidR="004F1EEE">
        <w:rPr>
          <w:lang w:val="en-AU"/>
        </w:rPr>
        <w:t xml:space="preserve"> and posters</w:t>
      </w:r>
      <w:r w:rsidR="00C87CAE">
        <w:rPr>
          <w:lang w:val="en-AU"/>
        </w:rPr>
        <w:t>. We chose to filter the images manually</w:t>
      </w:r>
      <w:r w:rsidR="007D0178">
        <w:rPr>
          <w:lang w:val="en-AU"/>
        </w:rPr>
        <w:t>.</w:t>
      </w:r>
    </w:p>
    <w:p w14:paraId="280C6A7B" w14:textId="33C4C1DF" w:rsidR="006A05FE" w:rsidRPr="0032796D" w:rsidRDefault="006A05FE" w:rsidP="00F80CFE">
      <w:pPr>
        <w:rPr>
          <w:lang w:val="en-AU"/>
        </w:rPr>
      </w:pPr>
      <w:r>
        <w:rPr>
          <w:lang w:val="en-AU"/>
        </w:rPr>
        <w:t xml:space="preserve">Example </w:t>
      </w:r>
      <w:r w:rsidR="00F34483">
        <w:rPr>
          <w:lang w:val="en-AU"/>
        </w:rPr>
        <w:t>of dirty data:</w:t>
      </w:r>
      <w:r w:rsidR="004E7420">
        <w:rPr>
          <w:lang w:val="en-AU"/>
        </w:rPr>
        <w:br/>
      </w:r>
      <w:r w:rsidR="004E7420" w:rsidRPr="0032796D">
        <w:rPr>
          <w:lang w:val="en-AU"/>
        </w:rPr>
        <w:t xml:space="preserve"> </w:t>
      </w:r>
      <w:r w:rsidR="004E7420">
        <w:rPr>
          <w:noProof/>
        </w:rPr>
        <w:drawing>
          <wp:inline distT="0" distB="0" distL="0" distR="0" wp14:anchorId="4C1D68A7" wp14:editId="310FCBFA">
            <wp:extent cx="2369489" cy="1777407"/>
            <wp:effectExtent l="0" t="0" r="0" b="0"/>
            <wp:docPr id="1" name="Afbeelding 1" descr="L'Eroica - Reconnect with Classic Cycling - Ciclismo Class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'Eroica - Reconnect with Classic Cycling - Ciclismo Classic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077" cy="17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3AC9" w14:textId="5C0BD125" w:rsidR="004E7420" w:rsidRPr="003354F5" w:rsidRDefault="004E7420" w:rsidP="00F80CFE">
      <w:pPr>
        <w:rPr>
          <w:sz w:val="14"/>
          <w:szCs w:val="14"/>
          <w:lang w:val="fr-BE"/>
        </w:rPr>
      </w:pPr>
      <w:r w:rsidRPr="00A56DF2">
        <w:rPr>
          <w:sz w:val="14"/>
          <w:szCs w:val="14"/>
          <w:lang w:val="fr-BE"/>
        </w:rPr>
        <w:t>Source:</w:t>
      </w:r>
      <w:r w:rsidR="003354F5" w:rsidRPr="00A56DF2">
        <w:rPr>
          <w:sz w:val="14"/>
          <w:szCs w:val="14"/>
          <w:lang w:val="fr-BE"/>
        </w:rPr>
        <w:t xml:space="preserve"> </w:t>
      </w:r>
      <w:hyperlink r:id="rId15" w:history="1">
        <w:r w:rsidR="003354F5" w:rsidRPr="00A56DF2">
          <w:rPr>
            <w:rStyle w:val="Hyperlink"/>
            <w:sz w:val="14"/>
            <w:szCs w:val="14"/>
            <w:lang w:val="fr-BE"/>
          </w:rPr>
          <w:t>https://cdn2.hubspot.net/hubfs/414695/43952042_10157894147748275_6634612350668242944_o.jpg</w:t>
        </w:r>
      </w:hyperlink>
      <w:r w:rsidR="003354F5" w:rsidRPr="00A56DF2">
        <w:rPr>
          <w:sz w:val="14"/>
          <w:szCs w:val="14"/>
          <w:lang w:val="fr-BE"/>
        </w:rPr>
        <w:t xml:space="preserve"> </w:t>
      </w:r>
    </w:p>
    <w:p w14:paraId="3224D8E3" w14:textId="37189532" w:rsidR="004C1862" w:rsidRDefault="00BA4F23" w:rsidP="004C1862">
      <w:pPr>
        <w:pStyle w:val="Heading1"/>
        <w:rPr>
          <w:lang w:val="en-AU"/>
        </w:rPr>
      </w:pPr>
      <w:bookmarkStart w:id="4" w:name="_Toc121851419"/>
      <w:proofErr w:type="spellStart"/>
      <w:r>
        <w:rPr>
          <w:lang w:val="en-AU"/>
        </w:rPr>
        <w:t>Modeling</w:t>
      </w:r>
      <w:proofErr w:type="spellEnd"/>
      <w:r>
        <w:rPr>
          <w:lang w:val="en-AU"/>
        </w:rPr>
        <w:t xml:space="preserve"> using </w:t>
      </w:r>
      <w:proofErr w:type="spellStart"/>
      <w:r>
        <w:rPr>
          <w:lang w:val="en-AU"/>
        </w:rPr>
        <w:t>FastAI</w:t>
      </w:r>
      <w:bookmarkEnd w:id="4"/>
      <w:proofErr w:type="spellEnd"/>
    </w:p>
    <w:p w14:paraId="577F2E8C" w14:textId="553FF745" w:rsidR="009F72DB" w:rsidRPr="009F72DB" w:rsidRDefault="00C9315B" w:rsidP="009F72DB">
      <w:pPr>
        <w:rPr>
          <w:lang w:val="en-AU"/>
        </w:rPr>
      </w:pPr>
      <w:r>
        <w:rPr>
          <w:lang w:val="en-AU"/>
        </w:rPr>
        <w:t xml:space="preserve">Because our data is now </w:t>
      </w:r>
      <w:r w:rsidR="00850D04">
        <w:rPr>
          <w:lang w:val="en-AU"/>
        </w:rPr>
        <w:t>cleaned,</w:t>
      </w:r>
      <w:r w:rsidR="00981E84">
        <w:rPr>
          <w:lang w:val="en-AU"/>
        </w:rPr>
        <w:t xml:space="preserve"> we can start with making our AI models</w:t>
      </w:r>
      <w:r w:rsidR="00965B79">
        <w:rPr>
          <w:lang w:val="en-AU"/>
        </w:rPr>
        <w:t xml:space="preserve">. We will be using Google </w:t>
      </w:r>
      <w:proofErr w:type="spellStart"/>
      <w:r w:rsidR="00965B79">
        <w:rPr>
          <w:lang w:val="en-AU"/>
        </w:rPr>
        <w:t>Colab</w:t>
      </w:r>
      <w:proofErr w:type="spellEnd"/>
      <w:r w:rsidR="00965B79">
        <w:rPr>
          <w:lang w:val="en-AU"/>
        </w:rPr>
        <w:t xml:space="preserve"> with </w:t>
      </w:r>
      <w:proofErr w:type="spellStart"/>
      <w:r w:rsidR="00965B79">
        <w:rPr>
          <w:lang w:val="en-AU"/>
        </w:rPr>
        <w:t>fastAI</w:t>
      </w:r>
      <w:proofErr w:type="spellEnd"/>
      <w:r w:rsidR="00965B79">
        <w:rPr>
          <w:lang w:val="en-AU"/>
        </w:rPr>
        <w:t xml:space="preserve"> and </w:t>
      </w:r>
      <w:proofErr w:type="spellStart"/>
      <w:r w:rsidR="00965B79">
        <w:rPr>
          <w:lang w:val="en-AU"/>
        </w:rPr>
        <w:t>Dataloader</w:t>
      </w:r>
      <w:proofErr w:type="spellEnd"/>
      <w:r w:rsidR="004C7F8E">
        <w:rPr>
          <w:lang w:val="en-AU"/>
        </w:rPr>
        <w:t>.</w:t>
      </w:r>
    </w:p>
    <w:p w14:paraId="0C096575" w14:textId="5E581456" w:rsidR="00E33970" w:rsidRDefault="00E33970" w:rsidP="00E33970">
      <w:pPr>
        <w:pStyle w:val="Heading2"/>
        <w:rPr>
          <w:lang w:val="en-AU"/>
        </w:rPr>
      </w:pPr>
      <w:bookmarkStart w:id="5" w:name="_Toc121851420"/>
      <w:r>
        <w:rPr>
          <w:lang w:val="en-AU"/>
        </w:rPr>
        <w:t>The simple model</w:t>
      </w:r>
      <w:bookmarkEnd w:id="5"/>
    </w:p>
    <w:p w14:paraId="13E07782" w14:textId="7FAAB23F" w:rsidR="00A673F3" w:rsidRDefault="00FA4E23" w:rsidP="00A673F3">
      <w:pPr>
        <w:rPr>
          <w:lang w:val="en-AU"/>
        </w:rPr>
      </w:pPr>
      <w:r>
        <w:rPr>
          <w:lang w:val="en-AU"/>
        </w:rPr>
        <w:t>For our simple AI</w:t>
      </w:r>
      <w:r w:rsidR="00893B1D">
        <w:rPr>
          <w:lang w:val="en-AU"/>
        </w:rPr>
        <w:t>-</w:t>
      </w:r>
      <w:r w:rsidR="00C374C9">
        <w:rPr>
          <w:lang w:val="en-AU"/>
        </w:rPr>
        <w:t xml:space="preserve">model we </w:t>
      </w:r>
      <w:r w:rsidR="00230514">
        <w:rPr>
          <w:lang w:val="en-AU"/>
        </w:rPr>
        <w:t xml:space="preserve">used a simple </w:t>
      </w:r>
      <w:r w:rsidR="00846A21">
        <w:rPr>
          <w:lang w:val="en-AU"/>
        </w:rPr>
        <w:t>restnet50</w:t>
      </w:r>
      <w:r w:rsidR="004C3AD9">
        <w:rPr>
          <w:lang w:val="en-AU"/>
        </w:rPr>
        <w:t xml:space="preserve"> model with no fine</w:t>
      </w:r>
      <w:r w:rsidR="00EC468C">
        <w:rPr>
          <w:lang w:val="en-AU"/>
        </w:rPr>
        <w:t>-tuning</w:t>
      </w:r>
      <w:r w:rsidR="00836241">
        <w:rPr>
          <w:lang w:val="en-AU"/>
        </w:rPr>
        <w:t>.</w:t>
      </w:r>
      <w:r w:rsidR="00BB2744">
        <w:rPr>
          <w:lang w:val="en-AU"/>
        </w:rPr>
        <w:t xml:space="preserve"> With this </w:t>
      </w:r>
      <w:r w:rsidR="00850D04">
        <w:rPr>
          <w:lang w:val="en-AU"/>
        </w:rPr>
        <w:t xml:space="preserve">we were able to achieve an accuracy of </w:t>
      </w:r>
      <w:r w:rsidR="001D3F2A">
        <w:rPr>
          <w:lang w:val="en-AU"/>
        </w:rPr>
        <w:t>69</w:t>
      </w:r>
      <w:r w:rsidR="004E194E">
        <w:rPr>
          <w:lang w:val="en-AU"/>
        </w:rPr>
        <w:t xml:space="preserve">% which is fine since the bikes </w:t>
      </w:r>
      <w:r w:rsidR="00837EFC">
        <w:rPr>
          <w:lang w:val="en-AU"/>
        </w:rPr>
        <w:t xml:space="preserve">have a lot of similarities. </w:t>
      </w:r>
      <w:r w:rsidR="00E41BF0">
        <w:rPr>
          <w:lang w:val="en-AU"/>
        </w:rPr>
        <w:t>Still,</w:t>
      </w:r>
      <w:r w:rsidR="00837EFC">
        <w:rPr>
          <w:lang w:val="en-AU"/>
        </w:rPr>
        <w:t xml:space="preserve"> we thought we could improve the </w:t>
      </w:r>
      <w:r w:rsidR="00021212">
        <w:rPr>
          <w:lang w:val="en-AU"/>
        </w:rPr>
        <w:t>model further.</w:t>
      </w:r>
      <w:r w:rsidR="004E194E">
        <w:rPr>
          <w:lang w:val="en-AU"/>
        </w:rPr>
        <w:t xml:space="preserve"> </w:t>
      </w:r>
    </w:p>
    <w:p w14:paraId="661B199F" w14:textId="77777777" w:rsidR="00A031EF" w:rsidRPr="00A673F3" w:rsidRDefault="00A031EF" w:rsidP="00A673F3">
      <w:pPr>
        <w:rPr>
          <w:lang w:val="en-AU"/>
        </w:rPr>
      </w:pPr>
    </w:p>
    <w:p w14:paraId="4DEFD6F1" w14:textId="082E392E" w:rsidR="00E33970" w:rsidRDefault="00E33970" w:rsidP="00E33970">
      <w:pPr>
        <w:pStyle w:val="Heading2"/>
        <w:rPr>
          <w:lang w:val="en-AU"/>
        </w:rPr>
      </w:pPr>
      <w:bookmarkStart w:id="6" w:name="_Toc121851421"/>
      <w:r>
        <w:rPr>
          <w:lang w:val="en-AU"/>
        </w:rPr>
        <w:t>Advanced model</w:t>
      </w:r>
      <w:bookmarkEnd w:id="6"/>
    </w:p>
    <w:p w14:paraId="5C831141" w14:textId="4D531329" w:rsidR="00021212" w:rsidRPr="00021212" w:rsidRDefault="00021212" w:rsidP="00021212">
      <w:pPr>
        <w:rPr>
          <w:lang w:val="en-AU"/>
        </w:rPr>
      </w:pPr>
      <w:r>
        <w:rPr>
          <w:lang w:val="en-AU"/>
        </w:rPr>
        <w:t xml:space="preserve">We decided to go </w:t>
      </w:r>
      <w:r w:rsidR="00175DBF">
        <w:rPr>
          <w:lang w:val="en-AU"/>
        </w:rPr>
        <w:t xml:space="preserve">further with the restnet50 model </w:t>
      </w:r>
      <w:r w:rsidR="00E9609F">
        <w:rPr>
          <w:lang w:val="en-AU"/>
        </w:rPr>
        <w:t>because it seemed like the best option for our classifications</w:t>
      </w:r>
      <w:r w:rsidR="00A81538">
        <w:rPr>
          <w:lang w:val="en-AU"/>
        </w:rPr>
        <w:t>. We fined tuned the model so it used a batch size of 16</w:t>
      </w:r>
      <w:r w:rsidR="00287D8A">
        <w:rPr>
          <w:lang w:val="en-AU"/>
        </w:rPr>
        <w:t xml:space="preserve">, when this was </w:t>
      </w:r>
      <w:r w:rsidR="00893B1D">
        <w:rPr>
          <w:lang w:val="en-AU"/>
        </w:rPr>
        <w:t>done,</w:t>
      </w:r>
      <w:r w:rsidR="00287D8A">
        <w:rPr>
          <w:lang w:val="en-AU"/>
        </w:rPr>
        <w:t xml:space="preserve"> we implemented 3 freeze epochs after this it would train 10 more epochs this resulted in an accuracy of 76% with minimal loss.</w:t>
      </w:r>
      <w:r w:rsidR="00716E05">
        <w:rPr>
          <w:lang w:val="en-AU"/>
        </w:rPr>
        <w:t xml:space="preserve"> </w:t>
      </w:r>
      <w:r w:rsidR="00556D8B">
        <w:rPr>
          <w:lang w:val="en-AU"/>
        </w:rPr>
        <w:t>Finally,</w:t>
      </w:r>
      <w:r w:rsidR="00716E05">
        <w:rPr>
          <w:lang w:val="en-AU"/>
        </w:rPr>
        <w:t xml:space="preserve"> we plotted the confusion matrix so we could compare our model to the </w:t>
      </w:r>
      <w:r w:rsidR="00EC56B1">
        <w:rPr>
          <w:lang w:val="en-AU"/>
        </w:rPr>
        <w:t>Google teachable machine model.</w:t>
      </w:r>
    </w:p>
    <w:p w14:paraId="595063A8" w14:textId="39114F03" w:rsidR="004B0A25" w:rsidRPr="004B0A25" w:rsidRDefault="004B0A25" w:rsidP="004B0A25">
      <w:pPr>
        <w:rPr>
          <w:lang w:val="en-AU"/>
        </w:rPr>
      </w:pPr>
      <w:r>
        <w:rPr>
          <w:lang w:val="en-AU"/>
        </w:rPr>
        <w:t>Our model:</w:t>
      </w:r>
    </w:p>
    <w:p w14:paraId="7953A7F9" w14:textId="56E653EC" w:rsidR="004B0A25" w:rsidRDefault="004B0A25" w:rsidP="009847F8">
      <w:pPr>
        <w:rPr>
          <w:lang w:val="en-AU"/>
        </w:rPr>
      </w:pPr>
      <w:r>
        <w:rPr>
          <w:noProof/>
          <w:lang w:val="en-AU"/>
        </w:rPr>
        <w:drawing>
          <wp:inline distT="0" distB="0" distL="0" distR="0" wp14:anchorId="3CB5D13E" wp14:editId="6F96EDF4">
            <wp:extent cx="1584960" cy="1683445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293" cy="169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23A4A" w14:textId="77777777" w:rsidR="00BD4B86" w:rsidRDefault="00AA7908" w:rsidP="009847F8">
      <w:pPr>
        <w:rPr>
          <w:lang w:val="en-AU"/>
        </w:rPr>
      </w:pPr>
      <w:r>
        <w:rPr>
          <w:lang w:val="en-AU"/>
        </w:rPr>
        <w:t>Google teachable machine:</w:t>
      </w:r>
    </w:p>
    <w:p w14:paraId="6FCF7847" w14:textId="458CA3BC" w:rsidR="004B0A25" w:rsidRPr="008E486F" w:rsidRDefault="00BD4B86" w:rsidP="009847F8">
      <w:pPr>
        <w:rPr>
          <w:noProof/>
          <w:lang w:val="en-US"/>
        </w:rPr>
      </w:pPr>
      <w:r w:rsidRPr="008E486F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42ED743F" wp14:editId="5D031BEF">
            <wp:extent cx="1684020" cy="1323972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637" cy="13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2EFB2" w14:textId="001E60F3" w:rsidR="00BD4B86" w:rsidRDefault="00BD4B86" w:rsidP="009847F8">
      <w:pPr>
        <w:rPr>
          <w:noProof/>
          <w:lang w:val="en-US"/>
        </w:rPr>
      </w:pPr>
      <w:r w:rsidRPr="008E486F">
        <w:rPr>
          <w:noProof/>
          <w:lang w:val="en-US"/>
        </w:rPr>
        <w:t xml:space="preserve">As you can see </w:t>
      </w:r>
      <w:r w:rsidR="008E486F" w:rsidRPr="008E486F">
        <w:rPr>
          <w:noProof/>
          <w:lang w:val="en-US"/>
        </w:rPr>
        <w:t>w</w:t>
      </w:r>
      <w:r w:rsidR="008E486F">
        <w:rPr>
          <w:noProof/>
          <w:lang w:val="en-US"/>
        </w:rPr>
        <w:t>e beat Google teachable machine!</w:t>
      </w:r>
    </w:p>
    <w:p w14:paraId="6C675702" w14:textId="145F4ECE" w:rsidR="008E486F" w:rsidRPr="008E486F" w:rsidRDefault="008E486F" w:rsidP="009847F8">
      <w:pPr>
        <w:rPr>
          <w:lang w:val="en-US"/>
        </w:rPr>
      </w:pPr>
      <w:r>
        <w:rPr>
          <w:noProof/>
          <w:lang w:val="en-US"/>
        </w:rPr>
        <w:t xml:space="preserve">You can find the link to our </w:t>
      </w:r>
      <w:r w:rsidR="0072255F">
        <w:rPr>
          <w:noProof/>
          <w:lang w:val="en-US"/>
        </w:rPr>
        <w:t>Colab notebook in the attachments</w:t>
      </w:r>
    </w:p>
    <w:p w14:paraId="65F629BB" w14:textId="77E18CC8" w:rsidR="00AA7908" w:rsidRDefault="00AA7908" w:rsidP="009847F8">
      <w:pPr>
        <w:rPr>
          <w:lang w:val="en-AU"/>
        </w:rPr>
      </w:pPr>
    </w:p>
    <w:p w14:paraId="20EC6B5D" w14:textId="21D12183" w:rsidR="009847F8" w:rsidRDefault="009847F8" w:rsidP="009847F8">
      <w:pPr>
        <w:pStyle w:val="Heading1"/>
        <w:rPr>
          <w:lang w:val="en-AU"/>
        </w:rPr>
      </w:pPr>
      <w:bookmarkStart w:id="7" w:name="_Toc121851422"/>
      <w:r>
        <w:rPr>
          <w:lang w:val="en-AU"/>
        </w:rPr>
        <w:t xml:space="preserve">Deploy via </w:t>
      </w:r>
      <w:proofErr w:type="spellStart"/>
      <w:r>
        <w:rPr>
          <w:lang w:val="en-AU"/>
        </w:rPr>
        <w:t>Streamlit</w:t>
      </w:r>
      <w:bookmarkEnd w:id="7"/>
      <w:proofErr w:type="spellEnd"/>
    </w:p>
    <w:p w14:paraId="53249967" w14:textId="4F546A14" w:rsidR="00167199" w:rsidRPr="00377E1A" w:rsidRDefault="006472B9" w:rsidP="00167199">
      <w:pPr>
        <w:rPr>
          <w:lang w:val="en-US"/>
        </w:rPr>
      </w:pPr>
      <w:r>
        <w:rPr>
          <w:lang w:val="en-AU"/>
        </w:rPr>
        <w:t>After the advanced model was trained, we exported</w:t>
      </w:r>
      <w:r w:rsidR="00854D91">
        <w:rPr>
          <w:lang w:val="en-AU"/>
        </w:rPr>
        <w:t xml:space="preserve"> and downloaded it so we could later use it in our </w:t>
      </w:r>
      <w:proofErr w:type="spellStart"/>
      <w:r w:rsidR="00854D91">
        <w:rPr>
          <w:lang w:val="en-AU"/>
        </w:rPr>
        <w:t>Streamlit</w:t>
      </w:r>
      <w:proofErr w:type="spellEnd"/>
      <w:r w:rsidR="00854D91">
        <w:rPr>
          <w:lang w:val="en-AU"/>
        </w:rPr>
        <w:t xml:space="preserve"> environment. Deploying the model to </w:t>
      </w:r>
      <w:proofErr w:type="spellStart"/>
      <w:r w:rsidR="00854D91">
        <w:rPr>
          <w:lang w:val="en-AU"/>
        </w:rPr>
        <w:t>Streamlit</w:t>
      </w:r>
      <w:proofErr w:type="spellEnd"/>
      <w:r w:rsidR="00854D91">
        <w:rPr>
          <w:lang w:val="en-AU"/>
        </w:rPr>
        <w:t xml:space="preserve"> was straightforward</w:t>
      </w:r>
      <w:r w:rsidR="00061941">
        <w:rPr>
          <w:lang w:val="en-AU"/>
        </w:rPr>
        <w:t xml:space="preserve">. The only issue we </w:t>
      </w:r>
      <w:r w:rsidR="005D2A36">
        <w:rPr>
          <w:lang w:val="en-AU"/>
        </w:rPr>
        <w:t>encountered was</w:t>
      </w:r>
      <w:r w:rsidR="00A44B59">
        <w:rPr>
          <w:lang w:val="en-AU"/>
        </w:rPr>
        <w:t xml:space="preserve"> with </w:t>
      </w:r>
      <w:r w:rsidR="00D736D9">
        <w:rPr>
          <w:lang w:val="en-AU"/>
        </w:rPr>
        <w:t>our pickle file we couldn’t import it properly</w:t>
      </w:r>
      <w:r w:rsidR="00A44B59">
        <w:rPr>
          <w:lang w:val="en-AU"/>
        </w:rPr>
        <w:t xml:space="preserve"> </w:t>
      </w:r>
      <w:r w:rsidR="00681B6D">
        <w:rPr>
          <w:lang w:val="en-AU"/>
        </w:rPr>
        <w:t xml:space="preserve">this was later fixed </w:t>
      </w:r>
      <w:r w:rsidR="009F57F8">
        <w:rPr>
          <w:lang w:val="en-AU"/>
        </w:rPr>
        <w:t xml:space="preserve">by importing </w:t>
      </w:r>
      <w:proofErr w:type="spellStart"/>
      <w:r w:rsidR="00C266AA">
        <w:rPr>
          <w:lang w:val="en-AU"/>
        </w:rPr>
        <w:t>pathlib</w:t>
      </w:r>
      <w:proofErr w:type="spellEnd"/>
      <w:r w:rsidR="00C266AA">
        <w:rPr>
          <w:lang w:val="en-AU"/>
        </w:rPr>
        <w:t>.</w:t>
      </w:r>
      <w:r w:rsidR="004A3403">
        <w:rPr>
          <w:lang w:val="en-AU"/>
        </w:rPr>
        <w:t xml:space="preserve"> Our final </w:t>
      </w:r>
      <w:proofErr w:type="spellStart"/>
      <w:r w:rsidR="004A3403">
        <w:rPr>
          <w:lang w:val="en-AU"/>
        </w:rPr>
        <w:t>Streamlit</w:t>
      </w:r>
      <w:proofErr w:type="spellEnd"/>
      <w:r w:rsidR="004A3403">
        <w:rPr>
          <w:lang w:val="en-AU"/>
        </w:rPr>
        <w:t xml:space="preserve"> app looks like this:</w:t>
      </w:r>
      <w:r w:rsidR="00E10340" w:rsidRPr="00377E1A">
        <w:rPr>
          <w:lang w:val="en-US"/>
        </w:rPr>
        <w:t xml:space="preserve"> </w:t>
      </w:r>
      <w:r w:rsidR="00E10340" w:rsidRPr="00E10340">
        <w:rPr>
          <w:noProof/>
          <w:lang w:val="en-AU"/>
        </w:rPr>
        <w:drawing>
          <wp:inline distT="0" distB="0" distL="0" distR="0" wp14:anchorId="3E6A01F3" wp14:editId="05C45BB9">
            <wp:extent cx="5991856" cy="2965836"/>
            <wp:effectExtent l="0" t="0" r="0" b="6350"/>
            <wp:docPr id="3" name="Afbeelding 3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afbeelding, monitor, scher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0607" cy="297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F384" w14:textId="77777777" w:rsidR="0039604F" w:rsidRDefault="00E10340" w:rsidP="0039604F">
      <w:pPr>
        <w:rPr>
          <w:noProof/>
          <w:lang w:val="en-US"/>
        </w:rPr>
      </w:pPr>
      <w:r w:rsidRPr="006A17FC">
        <w:rPr>
          <w:noProof/>
          <w:lang w:val="en-US"/>
        </w:rPr>
        <w:t xml:space="preserve">You </w:t>
      </w:r>
      <w:r w:rsidR="00695761">
        <w:rPr>
          <w:noProof/>
          <w:lang w:val="en-US"/>
        </w:rPr>
        <w:t>will need to</w:t>
      </w:r>
      <w:r w:rsidRPr="006A17FC">
        <w:rPr>
          <w:noProof/>
          <w:lang w:val="en-US"/>
        </w:rPr>
        <w:t xml:space="preserve"> </w:t>
      </w:r>
      <w:r w:rsidR="006A17FC" w:rsidRPr="006A17FC">
        <w:rPr>
          <w:noProof/>
          <w:lang w:val="en-US"/>
        </w:rPr>
        <w:t>upload a</w:t>
      </w:r>
      <w:r w:rsidR="006A17FC">
        <w:rPr>
          <w:noProof/>
          <w:lang w:val="en-US"/>
        </w:rPr>
        <w:t>n image of a bike</w:t>
      </w:r>
      <w:r w:rsidR="00695761">
        <w:rPr>
          <w:noProof/>
          <w:lang w:val="en-US"/>
        </w:rPr>
        <w:t xml:space="preserve"> and press classify</w:t>
      </w:r>
      <w:r w:rsidR="002F3251">
        <w:rPr>
          <w:noProof/>
          <w:lang w:val="en-US"/>
        </w:rPr>
        <w:t>,</w:t>
      </w:r>
      <w:r w:rsidR="00560A6E">
        <w:rPr>
          <w:noProof/>
          <w:lang w:val="en-US"/>
        </w:rPr>
        <w:t xml:space="preserve"> our AI model will make the prediction and show </w:t>
      </w:r>
      <w:r w:rsidR="003F034D">
        <w:rPr>
          <w:noProof/>
          <w:lang w:val="en-US"/>
        </w:rPr>
        <w:t>its confidence.</w:t>
      </w:r>
    </w:p>
    <w:p w14:paraId="0F0BB231" w14:textId="77FD80F7" w:rsidR="0039604F" w:rsidRDefault="006D3F02" w:rsidP="0039604F">
      <w:pPr>
        <w:rPr>
          <w:lang w:val="en-AU"/>
        </w:rPr>
      </w:pPr>
      <w:r>
        <w:rPr>
          <w:noProof/>
          <w:lang w:val="en-US"/>
        </w:rPr>
        <w:br/>
      </w:r>
      <w:r w:rsidR="0039604F">
        <w:rPr>
          <w:lang w:val="en-AU"/>
        </w:rPr>
        <w:t xml:space="preserve">You can find the code for </w:t>
      </w:r>
      <w:proofErr w:type="spellStart"/>
      <w:r w:rsidR="0039604F">
        <w:rPr>
          <w:lang w:val="en-AU"/>
        </w:rPr>
        <w:t>Streamlit</w:t>
      </w:r>
      <w:proofErr w:type="spellEnd"/>
      <w:r w:rsidR="0039604F">
        <w:rPr>
          <w:lang w:val="en-AU"/>
        </w:rPr>
        <w:t xml:space="preserve"> in the attachments below.</w:t>
      </w:r>
    </w:p>
    <w:p w14:paraId="4D6A9ACA" w14:textId="4EBFC90F" w:rsidR="006D3F02" w:rsidRDefault="006D3F02" w:rsidP="006D3F02">
      <w:pPr>
        <w:rPr>
          <w:lang w:val="en-AU"/>
        </w:rPr>
      </w:pPr>
    </w:p>
    <w:p w14:paraId="3A772724" w14:textId="0DC11A85" w:rsidR="00E10340" w:rsidRPr="0039604F" w:rsidRDefault="00E10340" w:rsidP="00167199">
      <w:pPr>
        <w:rPr>
          <w:lang w:val="en-AU"/>
        </w:rPr>
      </w:pPr>
    </w:p>
    <w:p w14:paraId="1628E470" w14:textId="77777777" w:rsidR="00A35D99" w:rsidRPr="006A17FC" w:rsidRDefault="00A35D99" w:rsidP="00167199">
      <w:pPr>
        <w:rPr>
          <w:lang w:val="en-US"/>
        </w:rPr>
      </w:pPr>
    </w:p>
    <w:p w14:paraId="4F4A8E2D" w14:textId="655D3876" w:rsidR="00A717D3" w:rsidRPr="00A717D3" w:rsidRDefault="00A717D3" w:rsidP="00A717D3">
      <w:pPr>
        <w:pStyle w:val="Heading1"/>
        <w:rPr>
          <w:lang w:val="en-AU"/>
        </w:rPr>
      </w:pPr>
      <w:bookmarkStart w:id="8" w:name="_Toc121851423"/>
      <w:r>
        <w:rPr>
          <w:lang w:val="en-AU"/>
        </w:rPr>
        <w:t xml:space="preserve">Extra: </w:t>
      </w:r>
      <w:r w:rsidR="00BA562C">
        <w:rPr>
          <w:lang w:val="en-AU"/>
        </w:rPr>
        <w:t>Deploying the model on flask</w:t>
      </w:r>
      <w:bookmarkEnd w:id="8"/>
    </w:p>
    <w:p w14:paraId="5A2ABBE2" w14:textId="65E1B3A5" w:rsidR="00DD090B" w:rsidRPr="001401E1" w:rsidRDefault="00D90990" w:rsidP="00DD090B">
      <w:pPr>
        <w:rPr>
          <w:noProof/>
          <w:lang w:val="en-US"/>
        </w:rPr>
      </w:pPr>
      <w:r>
        <w:rPr>
          <w:lang w:val="en-AU"/>
        </w:rPr>
        <w:t xml:space="preserve">For the extra we </w:t>
      </w:r>
      <w:r w:rsidR="00140C6D">
        <w:rPr>
          <w:lang w:val="en-AU"/>
        </w:rPr>
        <w:t>created an API endpoint around our model</w:t>
      </w:r>
      <w:r w:rsidR="006E09C6">
        <w:rPr>
          <w:lang w:val="en-AU"/>
        </w:rPr>
        <w:t>,</w:t>
      </w:r>
      <w:r w:rsidR="001E205C">
        <w:rPr>
          <w:lang w:val="en-AU"/>
        </w:rPr>
        <w:t xml:space="preserve"> by using Flask</w:t>
      </w:r>
      <w:r w:rsidR="00FB250A">
        <w:rPr>
          <w:lang w:val="en-AU"/>
        </w:rPr>
        <w:t xml:space="preserve">. We </w:t>
      </w:r>
      <w:r w:rsidR="00987ED4">
        <w:rPr>
          <w:lang w:val="en-AU"/>
        </w:rPr>
        <w:t>test</w:t>
      </w:r>
      <w:r w:rsidR="00714690">
        <w:rPr>
          <w:lang w:val="en-AU"/>
        </w:rPr>
        <w:t>ed</w:t>
      </w:r>
      <w:r w:rsidR="00987ED4">
        <w:rPr>
          <w:lang w:val="en-AU"/>
        </w:rPr>
        <w:t xml:space="preserve"> our API via Postman.</w:t>
      </w:r>
      <w:r w:rsidR="001401E1">
        <w:rPr>
          <w:lang w:val="en-AU"/>
        </w:rPr>
        <w:t xml:space="preserve"> You can find the code in the attachments.</w:t>
      </w:r>
      <w:r w:rsidR="00C35AAD" w:rsidRPr="001401E1">
        <w:rPr>
          <w:noProof/>
          <w:lang w:val="en-US"/>
        </w:rPr>
        <w:t xml:space="preserve"> </w:t>
      </w:r>
      <w:r w:rsidR="004746B1" w:rsidRPr="004746B1">
        <w:rPr>
          <w:noProof/>
        </w:rPr>
        <w:drawing>
          <wp:inline distT="0" distB="0" distL="0" distR="0" wp14:anchorId="66724E93" wp14:editId="0F9BCF77">
            <wp:extent cx="3363402" cy="2567045"/>
            <wp:effectExtent l="0" t="0" r="8890" b="5080"/>
            <wp:docPr id="7" name="Afbeelding 7" descr="Afbeelding met fiets, grond, geparkeerd, bui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fiets, grond, geparkeerd, buiten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7528" cy="259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D615" w14:textId="539211CC" w:rsidR="004746B1" w:rsidRDefault="001401E1" w:rsidP="00DD090B">
      <w:pPr>
        <w:rPr>
          <w:lang w:val="en-AU"/>
        </w:rPr>
      </w:pPr>
      <w:r w:rsidRPr="001401E1">
        <w:rPr>
          <w:lang w:val="en-AU"/>
        </w:rPr>
        <w:drawing>
          <wp:inline distT="0" distB="0" distL="0" distR="0" wp14:anchorId="25C1A039" wp14:editId="4DDFD624">
            <wp:extent cx="3368923" cy="4236326"/>
            <wp:effectExtent l="0" t="0" r="3175" b="0"/>
            <wp:docPr id="8" name="Afbeelding 8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beelding 8" descr="Afbeelding met tekst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4890" cy="42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E815" w14:textId="0FF1695D" w:rsidR="00772F57" w:rsidRPr="00DD090B" w:rsidRDefault="00772F57" w:rsidP="00DD090B">
      <w:pPr>
        <w:rPr>
          <w:lang w:val="en-AU"/>
        </w:rPr>
      </w:pPr>
    </w:p>
    <w:p w14:paraId="6E930F3F" w14:textId="77777777" w:rsidR="00140F1B" w:rsidRPr="00D90990" w:rsidRDefault="00140F1B" w:rsidP="00140F1B">
      <w:pPr>
        <w:rPr>
          <w:lang w:val="en-US"/>
        </w:rPr>
      </w:pPr>
    </w:p>
    <w:p w14:paraId="593412CC" w14:textId="62815F83" w:rsidR="00140F1B" w:rsidRPr="00D90990" w:rsidRDefault="00140F1B" w:rsidP="00140F1B">
      <w:pPr>
        <w:pStyle w:val="Heading1"/>
        <w:numPr>
          <w:ilvl w:val="0"/>
          <w:numId w:val="0"/>
        </w:numPr>
        <w:ind w:left="1021" w:hanging="1021"/>
        <w:rPr>
          <w:lang w:val="en-US"/>
        </w:rPr>
      </w:pPr>
      <w:bookmarkStart w:id="9" w:name="_Toc121851424"/>
      <w:r w:rsidRPr="00D90990">
        <w:rPr>
          <w:lang w:val="en-US"/>
        </w:rPr>
        <w:t>Source List</w:t>
      </w:r>
      <w:bookmarkEnd w:id="9"/>
    </w:p>
    <w:p w14:paraId="23C94213" w14:textId="1EE24CA5" w:rsidR="2A25F22D" w:rsidRPr="00377E1A" w:rsidRDefault="00E75E1A" w:rsidP="4B4EE57C">
      <w:pPr>
        <w:rPr>
          <w:lang w:val="en-US"/>
        </w:rPr>
      </w:pPr>
      <w:hyperlink r:id="rId21">
        <w:r w:rsidR="2A25F22D" w:rsidRPr="00377E1A">
          <w:rPr>
            <w:rStyle w:val="Hyperlink"/>
            <w:lang w:val="en-US"/>
          </w:rPr>
          <w:t>https://medium.com/featurepreneur/deploy-a-machine-learning-model-using-streamlit-a7ef163c19b0</w:t>
        </w:r>
      </w:hyperlink>
    </w:p>
    <w:p w14:paraId="73FBBBFA" w14:textId="2CAE9E3F" w:rsidR="2A25F22D" w:rsidRDefault="00E75E1A" w:rsidP="4DFC00E8">
      <w:pPr>
        <w:rPr>
          <w:rStyle w:val="Hyperlink"/>
          <w:lang w:val="en-US"/>
        </w:rPr>
      </w:pPr>
      <w:hyperlink r:id="rId22">
        <w:r w:rsidR="2A25F22D" w:rsidRPr="00377E1A">
          <w:rPr>
            <w:rStyle w:val="Hyperlink"/>
            <w:lang w:val="en-US"/>
          </w:rPr>
          <w:t>https://towardsdatascience.com/deploy-a-machine-learning-model-using-flask-da580f84e60c</w:t>
        </w:r>
      </w:hyperlink>
    </w:p>
    <w:p w14:paraId="06E7C05B" w14:textId="35ADBCCB" w:rsidR="00076B25" w:rsidRDefault="00076B25" w:rsidP="4DFC00E8">
      <w:pPr>
        <w:rPr>
          <w:rStyle w:val="Hyperlink"/>
          <w:lang w:val="en-US"/>
        </w:rPr>
      </w:pPr>
      <w:hyperlink r:id="rId23" w:history="1">
        <w:r w:rsidRPr="004D67B7">
          <w:rPr>
            <w:rStyle w:val="Hyperlink"/>
            <w:lang w:val="en-US"/>
          </w:rPr>
          <w:t>https://towardsdatascience.com/how-to-build-a-machine-learning-api-using-flask-2fb345518801</w:t>
        </w:r>
      </w:hyperlink>
    </w:p>
    <w:p w14:paraId="6DD8414A" w14:textId="01CE9C0F" w:rsidR="00076B25" w:rsidRDefault="00A568E8" w:rsidP="4DFC00E8">
      <w:pPr>
        <w:rPr>
          <w:rStyle w:val="Hyperlink"/>
          <w:lang w:val="en-US"/>
        </w:rPr>
      </w:pPr>
      <w:hyperlink r:id="rId24" w:history="1">
        <w:r w:rsidRPr="004D67B7">
          <w:rPr>
            <w:rStyle w:val="Hyperlink"/>
            <w:lang w:val="en-US"/>
          </w:rPr>
          <w:t>https://stackoverflow.com/questions/68303551/typeerror-object-of-type-tensor-is-not-json-serializable-dict-to-json-error-i</w:t>
        </w:r>
      </w:hyperlink>
    </w:p>
    <w:p w14:paraId="143AEF11" w14:textId="63A5AD83" w:rsidR="00A568E8" w:rsidRDefault="001872F2" w:rsidP="4DFC00E8">
      <w:pPr>
        <w:rPr>
          <w:rStyle w:val="Hyperlink"/>
          <w:lang w:val="en-US"/>
        </w:rPr>
      </w:pPr>
      <w:hyperlink r:id="rId25" w:history="1">
        <w:r w:rsidRPr="004D67B7">
          <w:rPr>
            <w:rStyle w:val="Hyperlink"/>
            <w:lang w:val="en-US"/>
          </w:rPr>
          <w:t>https://www.vertopal.com/en/convert/ipynb-to-pdf</w:t>
        </w:r>
      </w:hyperlink>
    </w:p>
    <w:p w14:paraId="37459578" w14:textId="2E59E329" w:rsidR="001872F2" w:rsidRDefault="001D7CBC" w:rsidP="4DFC00E8">
      <w:pPr>
        <w:rPr>
          <w:rStyle w:val="Hyperlink"/>
          <w:lang w:val="en-US"/>
        </w:rPr>
      </w:pPr>
      <w:hyperlink r:id="rId26" w:history="1">
        <w:r w:rsidRPr="004D67B7">
          <w:rPr>
            <w:rStyle w:val="Hyperlink"/>
            <w:lang w:val="en-US"/>
          </w:rPr>
          <w:t>https://stackoverflow.com/questions/52244707/pip-unable-to-install-fastai</w:t>
        </w:r>
      </w:hyperlink>
    </w:p>
    <w:p w14:paraId="183BEB9A" w14:textId="77777777" w:rsidR="001D7CBC" w:rsidRPr="00377E1A" w:rsidRDefault="001D7CBC" w:rsidP="4DFC00E8">
      <w:pPr>
        <w:rPr>
          <w:rStyle w:val="Hyperlink"/>
          <w:lang w:val="en-US"/>
        </w:rPr>
      </w:pPr>
    </w:p>
    <w:p w14:paraId="4CC70563" w14:textId="77777777" w:rsidR="00C3279D" w:rsidRPr="00377E1A" w:rsidRDefault="00C3279D" w:rsidP="4DFC00E8">
      <w:pPr>
        <w:rPr>
          <w:lang w:val="en-US"/>
        </w:rPr>
      </w:pPr>
    </w:p>
    <w:p w14:paraId="201DFAF6" w14:textId="699173E6" w:rsidR="00E66630" w:rsidRDefault="00085973" w:rsidP="00171D23">
      <w:pPr>
        <w:pStyle w:val="Heading1"/>
        <w:rPr>
          <w:lang w:val="fr-BE"/>
        </w:rPr>
      </w:pPr>
      <w:bookmarkStart w:id="10" w:name="_Toc2109389355"/>
      <w:bookmarkStart w:id="11" w:name="_Toc121851425"/>
      <w:proofErr w:type="spellStart"/>
      <w:r w:rsidRPr="3E7D42CD">
        <w:rPr>
          <w:lang w:val="fr-BE"/>
        </w:rPr>
        <w:t>Attachments</w:t>
      </w:r>
      <w:bookmarkEnd w:id="10"/>
      <w:bookmarkEnd w:id="11"/>
      <w:proofErr w:type="spellEnd"/>
    </w:p>
    <w:p w14:paraId="69BEFD3D" w14:textId="04E5D7C2" w:rsidR="00085973" w:rsidRDefault="00085973" w:rsidP="00085973">
      <w:pPr>
        <w:pStyle w:val="Heading2"/>
        <w:rPr>
          <w:lang w:val="fr-BE"/>
        </w:rPr>
      </w:pPr>
      <w:bookmarkStart w:id="12" w:name="_Toc10686508"/>
      <w:bookmarkStart w:id="13" w:name="_Toc121851426"/>
      <w:proofErr w:type="spellStart"/>
      <w:r>
        <w:rPr>
          <w:lang w:val="fr-BE"/>
        </w:rPr>
        <w:t>Webscraper</w:t>
      </w:r>
      <w:bookmarkEnd w:id="13"/>
      <w:proofErr w:type="spellEnd"/>
      <w:r>
        <w:rPr>
          <w:lang w:val="fr-BE"/>
        </w:rPr>
        <w:t xml:space="preserve"> </w:t>
      </w:r>
      <w:bookmarkEnd w:id="12"/>
    </w:p>
    <w:p w14:paraId="234F7A4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#imports</w:t>
      </w:r>
    </w:p>
    <w:p w14:paraId="3B139418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import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bs4</w:t>
      </w:r>
    </w:p>
    <w:p w14:paraId="7925386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import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requests</w:t>
      </w:r>
    </w:p>
    <w:p w14:paraId="23F2BA6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from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selenium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import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webdriver</w:t>
      </w:r>
      <w:proofErr w:type="spellEnd"/>
    </w:p>
    <w:p w14:paraId="31E54D7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import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os</w:t>
      </w:r>
      <w:proofErr w:type="spellEnd"/>
    </w:p>
    <w:p w14:paraId="44DAB95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import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time</w:t>
      </w:r>
    </w:p>
    <w:p w14:paraId="1604D490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from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selenium.webdriver.common.by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import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By</w:t>
      </w:r>
    </w:p>
    <w:p w14:paraId="525B5441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14BC2772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#creating a directory to save images</w:t>
      </w:r>
    </w:p>
    <w:p w14:paraId="1141EE20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folder_name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'images'</w:t>
      </w:r>
    </w:p>
    <w:p w14:paraId="2958ED76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if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not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os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path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isdir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folder_name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):</w:t>
      </w:r>
    </w:p>
    <w:p w14:paraId="539A854F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os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makedirs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folder_name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69F8FF70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106C606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#function to download the images</w:t>
      </w:r>
    </w:p>
    <w:p w14:paraId="28BC0F4A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def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download_image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folder_name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num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):</w:t>
      </w:r>
    </w:p>
    <w:p w14:paraId="51A34D9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00E5880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 write image to file</w:t>
      </w:r>
    </w:p>
    <w:p w14:paraId="00A06863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reponse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requests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get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24D14A67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if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reponse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status_code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==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200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0C200562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#wil = </w:t>
      </w:r>
      <w:proofErr w:type="spellStart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williams</w:t>
      </w:r>
      <w:proofErr w:type="spellEnd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 you can change this per category</w:t>
      </w:r>
    </w:p>
    <w:p w14:paraId="437B2F0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with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open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os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path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join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folder_name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,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'ped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'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+ </w:t>
      </w:r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str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num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)+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".jpg"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),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'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wb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'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)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as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file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67C7ADAA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file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write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reponse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content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725E48FE" w14:textId="77777777" w:rsidR="005D379D" w:rsidRPr="008A7E65" w:rsidRDefault="005D379D" w:rsidP="005D379D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26232A3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#path to your </w:t>
      </w:r>
      <w:proofErr w:type="spellStart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chromedriver</w:t>
      </w:r>
      <w:proofErr w:type="spellEnd"/>
    </w:p>
    <w:p w14:paraId="2E184AA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#make sure </w:t>
      </w:r>
      <w:proofErr w:type="spellStart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its</w:t>
      </w:r>
      <w:proofErr w:type="spellEnd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 is stored in a PATH variable in your </w:t>
      </w:r>
      <w:proofErr w:type="spellStart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enviromental</w:t>
      </w:r>
      <w:proofErr w:type="spellEnd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 settings</w:t>
      </w:r>
    </w:p>
    <w:p w14:paraId="74F43F4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chromePath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=</w:t>
      </w:r>
      <w:proofErr w:type="spellStart"/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r</w:t>
      </w:r>
      <w:r w:rsidRPr="008A7E65">
        <w:rPr>
          <w:rFonts w:ascii="Consolas" w:hAnsi="Consolas" w:cs="Times New Roman"/>
          <w:color w:val="D16969"/>
          <w:sz w:val="21"/>
          <w:szCs w:val="21"/>
          <w:lang w:val="en-AU"/>
        </w:rPr>
        <w:t>'C</w:t>
      </w:r>
      <w:proofErr w:type="spellEnd"/>
      <w:r w:rsidRPr="008A7E65">
        <w:rPr>
          <w:rFonts w:ascii="Consolas" w:hAnsi="Consolas" w:cs="Times New Roman"/>
          <w:color w:val="D16969"/>
          <w:sz w:val="21"/>
          <w:szCs w:val="21"/>
          <w:lang w:val="en-AU"/>
        </w:rPr>
        <w:t>:</w:t>
      </w:r>
      <w:r w:rsidRPr="008A7E65">
        <w:rPr>
          <w:rFonts w:ascii="Consolas" w:hAnsi="Consolas" w:cs="Times New Roman"/>
          <w:color w:val="D7BA7D"/>
          <w:sz w:val="21"/>
          <w:szCs w:val="21"/>
          <w:lang w:val="en-AU"/>
        </w:rPr>
        <w:t>\U</w:t>
      </w:r>
      <w:r w:rsidRPr="008A7E65">
        <w:rPr>
          <w:rFonts w:ascii="Consolas" w:hAnsi="Consolas" w:cs="Times New Roman"/>
          <w:color w:val="D16969"/>
          <w:sz w:val="21"/>
          <w:szCs w:val="21"/>
          <w:lang w:val="en-AU"/>
        </w:rPr>
        <w:t>sers\britt\Documents</w:t>
      </w:r>
      <w:r w:rsidRPr="008A7E65">
        <w:rPr>
          <w:rFonts w:ascii="Consolas" w:hAnsi="Consolas" w:cs="Times New Roman"/>
          <w:color w:val="D7BA7D"/>
          <w:sz w:val="21"/>
          <w:szCs w:val="21"/>
          <w:lang w:val="en-AU"/>
        </w:rPr>
        <w:t>\c</w:t>
      </w:r>
      <w:r w:rsidRPr="008A7E65">
        <w:rPr>
          <w:rFonts w:ascii="Consolas" w:hAnsi="Consolas" w:cs="Times New Roman"/>
          <w:color w:val="D16969"/>
          <w:sz w:val="21"/>
          <w:szCs w:val="21"/>
          <w:lang w:val="en-AU"/>
        </w:rPr>
        <w:t>hromedriver.exe'</w:t>
      </w:r>
    </w:p>
    <w:p w14:paraId="592D895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=</w:t>
      </w:r>
      <w:proofErr w:type="spellStart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webdriver.Chrome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chromePath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42FAF878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311AE4F8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#The search string</w:t>
      </w:r>
    </w:p>
    <w:p w14:paraId="6FCEBB9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#edit this manually for different categories</w:t>
      </w:r>
    </w:p>
    <w:p w14:paraId="69002E61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#keywords after q=. </w:t>
      </w:r>
      <w:proofErr w:type="spellStart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seperrated</w:t>
      </w:r>
      <w:proofErr w:type="spellEnd"/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 xml:space="preserve"> by a + sign</w:t>
      </w:r>
    </w:p>
    <w:p w14:paraId="47002FD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search_URL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"https://www.google.com/search?q=speed+pedelec&amp;source=lnms&amp;tbm=isch"</w:t>
      </w:r>
    </w:p>
    <w:p w14:paraId="6D38BE9F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.get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search_URL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34F5C057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52E096B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#code to get through the TOS</w:t>
      </w:r>
    </w:p>
    <w:p w14:paraId="0D027413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className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"VfPpkd-LgbsSe-OWXEXe-k8QpJ"</w:t>
      </w:r>
    </w:p>
    <w:p w14:paraId="322BB9F8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time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sleep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2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528A3A5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print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className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1BED980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.find_elements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By.CLASS_NAME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className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)[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2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].click()</w:t>
      </w:r>
    </w:p>
    <w:p w14:paraId="04EE8F74" w14:textId="77777777" w:rsidR="005D379D" w:rsidRPr="008A7E65" w:rsidRDefault="005D379D" w:rsidP="005D379D">
      <w:pPr>
        <w:shd w:val="clear" w:color="auto" w:fill="1E1E1E"/>
        <w:spacing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4F02041F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#wait 5 seconds</w:t>
      </w:r>
    </w:p>
    <w:p w14:paraId="1B64EED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time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sleep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5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0A2B257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#scroll to the bottom of the page and enter a keyword</w:t>
      </w:r>
    </w:p>
    <w:p w14:paraId="344A0A8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a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input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"Waiting..."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17826F8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01FE48E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#Scrolling all the way up</w:t>
      </w:r>
    </w:p>
    <w:p w14:paraId="133F366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.execute_script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window.scrollTo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(0, 0);"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7B171CF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40BFBAE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#Find the containers of the images</w:t>
      </w:r>
    </w:p>
    <w:p w14:paraId="1672E5C0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page_html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 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.page_source</w:t>
      </w:r>
      <w:proofErr w:type="spellEnd"/>
    </w:p>
    <w:p w14:paraId="50E4AD72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pageSoup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 = </w:t>
      </w:r>
      <w:r w:rsidRPr="008A7E65">
        <w:rPr>
          <w:rFonts w:ascii="Consolas" w:hAnsi="Consolas" w:cs="Times New Roman"/>
          <w:color w:val="4EC9B0"/>
          <w:sz w:val="21"/>
          <w:szCs w:val="21"/>
          <w:lang w:val="fr-BE"/>
        </w:rPr>
        <w:t>bs4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.</w:t>
      </w:r>
      <w:r w:rsidRPr="008A7E65">
        <w:rPr>
          <w:rFonts w:ascii="Consolas" w:hAnsi="Consolas" w:cs="Times New Roman"/>
          <w:color w:val="4EC9B0"/>
          <w:sz w:val="21"/>
          <w:szCs w:val="21"/>
          <w:lang w:val="fr-BE"/>
        </w:rPr>
        <w:t>BeautifulSoup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page_html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, </w:t>
      </w:r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'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html.parser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'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)</w:t>
      </w:r>
    </w:p>
    <w:p w14:paraId="6FDEDF2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containers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 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pageSoup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.</w:t>
      </w:r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findAll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'div'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, {</w:t>
      </w:r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'class'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:</w:t>
      </w:r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"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isv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 xml:space="preserve">-r 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PNCib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 xml:space="preserve"> MSM1fd 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BUooTd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"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} )</w:t>
      </w:r>
    </w:p>
    <w:p w14:paraId="5424CFB6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</w:p>
    <w:p w14:paraId="2341577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  <w:proofErr w:type="spellStart"/>
      <w:r w:rsidRPr="008A7E65">
        <w:rPr>
          <w:rFonts w:ascii="Consolas" w:hAnsi="Consolas" w:cs="Times New Roman"/>
          <w:color w:val="DCDCAA"/>
          <w:sz w:val="21"/>
          <w:szCs w:val="21"/>
          <w:lang w:val="fr-BE"/>
        </w:rPr>
        <w:t>print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(</w:t>
      </w:r>
      <w:proofErr w:type="spellStart"/>
      <w:r w:rsidRPr="008A7E65">
        <w:rPr>
          <w:rFonts w:ascii="Consolas" w:hAnsi="Consolas" w:cs="Times New Roman"/>
          <w:color w:val="DCDCAA"/>
          <w:sz w:val="21"/>
          <w:szCs w:val="21"/>
          <w:lang w:val="fr-BE"/>
        </w:rPr>
        <w:t>len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(</w:t>
      </w:r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containers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))</w:t>
      </w:r>
    </w:p>
    <w:p w14:paraId="1CC4CAE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</w:p>
    <w:p w14:paraId="44A961A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len_containers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 = </w:t>
      </w:r>
      <w:proofErr w:type="spellStart"/>
      <w:r w:rsidRPr="008A7E65">
        <w:rPr>
          <w:rFonts w:ascii="Consolas" w:hAnsi="Consolas" w:cs="Times New Roman"/>
          <w:color w:val="DCDCAA"/>
          <w:sz w:val="21"/>
          <w:szCs w:val="21"/>
          <w:lang w:val="fr-BE"/>
        </w:rPr>
        <w:t>len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(</w:t>
      </w:r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containers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)</w:t>
      </w:r>
    </w:p>
    <w:p w14:paraId="31150E8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</w:p>
    <w:p w14:paraId="0FDC15DC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#Download the images that are in these containers</w:t>
      </w:r>
    </w:p>
    <w:p w14:paraId="093F5C36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for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in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range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1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len_containers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+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1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):</w:t>
      </w:r>
    </w:p>
    <w:p w14:paraId="5EC13B70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36121DE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#xPath of the image</w:t>
      </w:r>
    </w:p>
    <w:p w14:paraId="70118460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xPath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"""//*[@id="islrg"]/div[1]/div[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%s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]"""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%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(i)</w:t>
      </w:r>
    </w:p>
    <w:p w14:paraId="6B103AD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68ADBCD7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error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False</w:t>
      </w:r>
    </w:p>
    <w:p w14:paraId="6C327E9C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try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68302633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previewImageXPath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"""//*[@id="islrg"]/div[1]/div[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%s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]/a[1]/div[1]/img"""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%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(i)</w:t>
      </w:r>
    </w:p>
    <w:p w14:paraId="1A36525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previewImageElement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.find_element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By.XPATH,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previewImageXPath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3102797A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#Get the image source</w:t>
      </w:r>
    </w:p>
    <w:p w14:paraId="46FAFFE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previewImageURL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previewImageElement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.get_attribute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</w:t>
      </w:r>
      <w:proofErr w:type="spellStart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src</w:t>
      </w:r>
      <w:proofErr w:type="spellEnd"/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263939A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except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7C65C6F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print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"No image, is advert"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678E988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error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True</w:t>
      </w:r>
    </w:p>
    <w:p w14:paraId="647EE9EE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continue</w:t>
      </w:r>
    </w:p>
    <w:p w14:paraId="73E13CB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22E2BF27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#click the image</w:t>
      </w:r>
    </w:p>
    <w:p w14:paraId="6FCBF516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.find_element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By.XPATH,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xPath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).click()</w:t>
      </w:r>
    </w:p>
    <w:p w14:paraId="7E86367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timeStarted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time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time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()</w:t>
      </w:r>
    </w:p>
    <w:p w14:paraId="7DE5500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while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True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613BBE5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""</w:t>
      </w:r>
    </w:p>
    <w:p w14:paraId="4C01C01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try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7A32D378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imageElement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driver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.find_element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(By.CLASS_NAME,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"n3VNCb"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0AE7ADB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fr-BE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fr-BE"/>
        </w:rPr>
        <w:t>imageElement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.get_attribute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fr-BE"/>
        </w:rPr>
        <w:t>'src'</w:t>
      </w: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>)</w:t>
      </w:r>
    </w:p>
    <w:p w14:paraId="7500EAF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fr-BE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except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3F433EF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print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"Image not existing"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11D2F11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</w:p>
    <w:p w14:paraId="64776F52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if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not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or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!=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previewImageURL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54F67B93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break</w:t>
      </w:r>
    </w:p>
    <w:p w14:paraId="0EEF87A1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else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1632DB12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currentTime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= </w:t>
      </w:r>
      <w:proofErr w:type="spellStart"/>
      <w:r w:rsidRPr="008A7E65">
        <w:rPr>
          <w:rFonts w:ascii="Consolas" w:hAnsi="Consolas" w:cs="Times New Roman"/>
          <w:color w:val="4EC9B0"/>
          <w:sz w:val="21"/>
          <w:szCs w:val="21"/>
          <w:lang w:val="en-AU"/>
        </w:rPr>
        <w:t>time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.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time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()</w:t>
      </w:r>
    </w:p>
    <w:p w14:paraId="380B0221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</w:p>
    <w:p w14:paraId="195D757F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if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currentTime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-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timeStarted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&gt; 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10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317143E2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   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print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"Timeout! Will download a lower resolution image and move onto the next one"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6145F82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break</w:t>
      </w:r>
    </w:p>
    <w:p w14:paraId="544E2C89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6A9955"/>
          <w:sz w:val="21"/>
          <w:szCs w:val="21"/>
          <w:lang w:val="en-AU"/>
        </w:rPr>
        <w:t>#Downloading image</w:t>
      </w:r>
    </w:p>
    <w:p w14:paraId="560F7655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try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2A3B90AB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if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not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error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4A29B847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proofErr w:type="spellStart"/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download_image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folder_name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3D8F528F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   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print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 xml:space="preserve">"Downloaded element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%s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 xml:space="preserve"> out of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%s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 xml:space="preserve"> total. URL: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%s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% 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len_containers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 + </w:t>
      </w:r>
      <w:r w:rsidRPr="008A7E65">
        <w:rPr>
          <w:rFonts w:ascii="Consolas" w:hAnsi="Consolas" w:cs="Times New Roman"/>
          <w:color w:val="B5CEA8"/>
          <w:sz w:val="21"/>
          <w:szCs w:val="21"/>
          <w:lang w:val="en-AU"/>
        </w:rPr>
        <w:t>1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, 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imageURL</w:t>
      </w:r>
      <w:proofErr w:type="spellEnd"/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))</w:t>
      </w:r>
    </w:p>
    <w:p w14:paraId="3E5F1ED4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</w:t>
      </w:r>
      <w:r w:rsidRPr="008A7E65">
        <w:rPr>
          <w:rFonts w:ascii="Consolas" w:hAnsi="Consolas" w:cs="Times New Roman"/>
          <w:color w:val="C586C0"/>
          <w:sz w:val="21"/>
          <w:szCs w:val="21"/>
          <w:lang w:val="en-AU"/>
        </w:rPr>
        <w:t>except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:</w:t>
      </w:r>
    </w:p>
    <w:p w14:paraId="622E6D8D" w14:textId="77777777" w:rsidR="005D379D" w:rsidRPr="008A7E65" w:rsidRDefault="005D379D" w:rsidP="005D379D">
      <w:pPr>
        <w:shd w:val="clear" w:color="auto" w:fill="1E1E1E"/>
        <w:spacing w:after="0" w:line="285" w:lineRule="atLeast"/>
        <w:rPr>
          <w:rFonts w:ascii="Consolas" w:hAnsi="Consolas" w:cs="Times New Roman"/>
          <w:color w:val="D4D4D4"/>
          <w:sz w:val="21"/>
          <w:szCs w:val="21"/>
          <w:lang w:val="en-AU"/>
        </w:rPr>
      </w:pP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 xml:space="preserve">        </w:t>
      </w:r>
      <w:r w:rsidRPr="008A7E65">
        <w:rPr>
          <w:rFonts w:ascii="Consolas" w:hAnsi="Consolas" w:cs="Times New Roman"/>
          <w:color w:val="DCDCAA"/>
          <w:sz w:val="21"/>
          <w:szCs w:val="21"/>
          <w:lang w:val="en-AU"/>
        </w:rPr>
        <w:t>print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(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 xml:space="preserve">"Couldn't download an image </w:t>
      </w:r>
      <w:r w:rsidRPr="008A7E65">
        <w:rPr>
          <w:rFonts w:ascii="Consolas" w:hAnsi="Consolas" w:cs="Times New Roman"/>
          <w:color w:val="569CD6"/>
          <w:sz w:val="21"/>
          <w:szCs w:val="21"/>
          <w:lang w:val="en-AU"/>
        </w:rPr>
        <w:t>%s</w:t>
      </w:r>
      <w:r w:rsidRPr="008A7E65">
        <w:rPr>
          <w:rFonts w:ascii="Consolas" w:hAnsi="Consolas" w:cs="Times New Roman"/>
          <w:color w:val="CE9178"/>
          <w:sz w:val="21"/>
          <w:szCs w:val="21"/>
          <w:lang w:val="en-AU"/>
        </w:rPr>
        <w:t>, continuing downloading the next one"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%</w:t>
      </w:r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(</w:t>
      </w:r>
      <w:proofErr w:type="spellStart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i</w:t>
      </w:r>
      <w:proofErr w:type="spellEnd"/>
      <w:r w:rsidRPr="008A7E65">
        <w:rPr>
          <w:rFonts w:ascii="Consolas" w:hAnsi="Consolas" w:cs="Times New Roman"/>
          <w:color w:val="9CDCFE"/>
          <w:sz w:val="21"/>
          <w:szCs w:val="21"/>
          <w:lang w:val="en-AU"/>
        </w:rPr>
        <w:t>)</w:t>
      </w:r>
      <w:r w:rsidRPr="008A7E65">
        <w:rPr>
          <w:rFonts w:ascii="Consolas" w:hAnsi="Consolas" w:cs="Times New Roman"/>
          <w:color w:val="D4D4D4"/>
          <w:sz w:val="21"/>
          <w:szCs w:val="21"/>
          <w:lang w:val="en-AU"/>
        </w:rPr>
        <w:t>)</w:t>
      </w:r>
    </w:p>
    <w:p w14:paraId="1E007FFD" w14:textId="18C4B6B5" w:rsidR="00AB1B38" w:rsidRDefault="00AB1B38">
      <w:pPr>
        <w:spacing w:after="0"/>
        <w:rPr>
          <w:rFonts w:ascii="Arial" w:hAnsi="Arial" w:cs="Arial"/>
          <w:lang w:val="en-AU"/>
        </w:rPr>
      </w:pPr>
      <w:r>
        <w:rPr>
          <w:rFonts w:ascii="Arial" w:hAnsi="Arial" w:cs="Arial"/>
          <w:lang w:val="en-AU"/>
        </w:rPr>
        <w:br w:type="page"/>
      </w:r>
    </w:p>
    <w:p w14:paraId="2D43EF85" w14:textId="455A8A37" w:rsidR="4DFC00E8" w:rsidRDefault="00085973" w:rsidP="00085973">
      <w:pPr>
        <w:pStyle w:val="Heading2"/>
        <w:rPr>
          <w:lang w:val="fr-BE"/>
        </w:rPr>
      </w:pPr>
      <w:bookmarkStart w:id="14" w:name="_Toc1348354593"/>
      <w:bookmarkStart w:id="15" w:name="_Toc121851427"/>
      <w:proofErr w:type="spellStart"/>
      <w:r>
        <w:rPr>
          <w:lang w:val="fr-BE"/>
        </w:rPr>
        <w:t>Streamlit</w:t>
      </w:r>
      <w:bookmarkEnd w:id="14"/>
      <w:bookmarkEnd w:id="15"/>
      <w:proofErr w:type="spellEnd"/>
    </w:p>
    <w:p w14:paraId="77886B13" w14:textId="77777777" w:rsidR="0094707B" w:rsidRPr="00AC0FEB" w:rsidRDefault="0094707B" w:rsidP="0094707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hAnsi="Courier New" w:cs="Courier New"/>
          <w:color w:val="A9B7C6"/>
          <w:lang w:val="en-US"/>
        </w:rPr>
      </w:pP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streamlit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 xml:space="preserve">as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</w:t>
      </w:r>
      <w:proofErr w:type="spellEnd"/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os</w:t>
      </w:r>
      <w:proofErr w:type="spellEnd"/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fastai</w:t>
      </w:r>
      <w:proofErr w:type="spellEnd"/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pathlib</w:t>
      </w:r>
      <w:proofErr w:type="spellEnd"/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temp =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pathlib.PosixPath</w:t>
      </w:r>
      <w:proofErr w:type="spellEnd"/>
      <w:r w:rsidRPr="00377E1A">
        <w:rPr>
          <w:lang w:val="en-US"/>
        </w:rPr>
        <w:br/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pathlib.PosixPath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pathlib.WindowsPath</w:t>
      </w:r>
      <w:proofErr w:type="spellEnd"/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from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fastai.vision.all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r w:rsidRPr="00AC0FEB">
        <w:rPr>
          <w:rFonts w:ascii="Courier New" w:hAnsi="Courier New" w:cs="Courier New"/>
          <w:color w:val="A9B7C6"/>
          <w:lang w:val="en-US"/>
        </w:rPr>
        <w:t>*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from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fastai.vision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r w:rsidRPr="00AC0FEB">
        <w:rPr>
          <w:rFonts w:ascii="Courier New" w:hAnsi="Courier New" w:cs="Courier New"/>
          <w:color w:val="A9B7C6"/>
          <w:lang w:val="en-US"/>
        </w:rPr>
        <w:t>*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from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fastai.data.external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r w:rsidRPr="00AC0FEB">
        <w:rPr>
          <w:rFonts w:ascii="Courier New" w:hAnsi="Courier New" w:cs="Courier New"/>
          <w:color w:val="A9B7C6"/>
          <w:lang w:val="en-US"/>
        </w:rPr>
        <w:t>*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r w:rsidRPr="00AC0FEB">
        <w:rPr>
          <w:rFonts w:ascii="Courier New" w:hAnsi="Courier New" w:cs="Courier New"/>
          <w:color w:val="A9B7C6"/>
          <w:lang w:val="en-US"/>
        </w:rPr>
        <w:t xml:space="preserve">pandas </w:t>
      </w:r>
      <w:r w:rsidRPr="00AC0FEB">
        <w:rPr>
          <w:rFonts w:ascii="Courier New" w:hAnsi="Courier New" w:cs="Courier New"/>
          <w:color w:val="CC7832"/>
          <w:lang w:val="en-US"/>
        </w:rPr>
        <w:t xml:space="preserve">as </w:t>
      </w:r>
      <w:r w:rsidRPr="00AC0FEB">
        <w:rPr>
          <w:rFonts w:ascii="Courier New" w:hAnsi="Courier New" w:cs="Courier New"/>
          <w:color w:val="A9B7C6"/>
          <w:lang w:val="en-US"/>
        </w:rPr>
        <w:t>pd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from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fastai.learner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load_learner</w:t>
      </w:r>
      <w:proofErr w:type="spellEnd"/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from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zipfile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 xml:space="preserve">import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ZipFile</w:t>
      </w:r>
      <w:proofErr w:type="spellEnd"/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class </w:t>
      </w:r>
      <w:r w:rsidRPr="00AC0FEB">
        <w:rPr>
          <w:rFonts w:ascii="Courier New" w:hAnsi="Courier New" w:cs="Courier New"/>
          <w:color w:val="A9B7C6"/>
          <w:lang w:val="en-US"/>
        </w:rPr>
        <w:t>Predict: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</w:t>
      </w:r>
      <w:r w:rsidRPr="00AC0FEB">
        <w:rPr>
          <w:rFonts w:ascii="Courier New" w:hAnsi="Courier New" w:cs="Courier New"/>
          <w:color w:val="CC7832"/>
          <w:lang w:val="en-US"/>
        </w:rPr>
        <w:t xml:space="preserve">def </w:t>
      </w:r>
      <w:r w:rsidRPr="00AC0FEB">
        <w:rPr>
          <w:rFonts w:ascii="Courier New" w:hAnsi="Courier New" w:cs="Courier New"/>
          <w:color w:val="B200B2"/>
          <w:lang w:val="en-US"/>
        </w:rPr>
        <w:t>__</w:t>
      </w:r>
      <w:proofErr w:type="spellStart"/>
      <w:r w:rsidRPr="00AC0FEB">
        <w:rPr>
          <w:rFonts w:ascii="Courier New" w:hAnsi="Courier New" w:cs="Courier New"/>
          <w:color w:val="B200B2"/>
          <w:lang w:val="en-US"/>
        </w:rPr>
        <w:t>init</w:t>
      </w:r>
      <w:proofErr w:type="spellEnd"/>
      <w:r w:rsidRPr="00AC0FEB">
        <w:rPr>
          <w:rFonts w:ascii="Courier New" w:hAnsi="Courier New" w:cs="Courier New"/>
          <w:color w:val="B200B2"/>
          <w:lang w:val="en-US"/>
        </w:rPr>
        <w:t>__</w:t>
      </w:r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A9B7C6"/>
          <w:lang w:val="en-US"/>
        </w:rPr>
        <w:t>filename):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.learn_inference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load_learner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(Path() / filename)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.img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.get_image_from_upload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r w:rsidRPr="00AC0FEB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.img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>is not None</w:t>
      </w:r>
      <w:r w:rsidRPr="00AC0FEB">
        <w:rPr>
          <w:rFonts w:ascii="Courier New" w:hAnsi="Courier New" w:cs="Courier New"/>
          <w:color w:val="A9B7C6"/>
          <w:lang w:val="en-US"/>
        </w:rPr>
        <w:t>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   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.display_output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   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.get_prediction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()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</w:t>
      </w:r>
      <w:r w:rsidRPr="00AC0FEB">
        <w:rPr>
          <w:rFonts w:ascii="Courier New" w:hAnsi="Courier New" w:cs="Courier New"/>
          <w:color w:val="BBB529"/>
          <w:lang w:val="en-US"/>
        </w:rPr>
        <w:t>@staticmethod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BBB529"/>
          <w:lang w:val="en-US"/>
        </w:rPr>
        <w:t xml:space="preserve">    </w:t>
      </w:r>
      <w:r w:rsidRPr="00AC0FEB">
        <w:rPr>
          <w:rFonts w:ascii="Courier New" w:hAnsi="Courier New" w:cs="Courier New"/>
          <w:color w:val="CC7832"/>
          <w:lang w:val="en-US"/>
        </w:rPr>
        <w:t xml:space="preserve">def </w:t>
      </w:r>
      <w:proofErr w:type="spellStart"/>
      <w:r w:rsidRPr="00AC0FEB">
        <w:rPr>
          <w:rFonts w:ascii="Courier New" w:hAnsi="Courier New" w:cs="Courier New"/>
          <w:color w:val="FFC66D"/>
          <w:lang w:val="en-US"/>
        </w:rPr>
        <w:t>get_image_from_upload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():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uploaded_file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=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st.file_uploader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6A8759"/>
          <w:lang w:val="en-US"/>
        </w:rPr>
        <w:t>"Upload Files"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AA4926"/>
          <w:lang w:val="en-US"/>
        </w:rPr>
        <w:t>type</w:t>
      </w:r>
      <w:r w:rsidRPr="00AC0FEB">
        <w:rPr>
          <w:rFonts w:ascii="Courier New" w:hAnsi="Courier New" w:cs="Courier New"/>
          <w:color w:val="A9B7C6"/>
          <w:lang w:val="en-US"/>
        </w:rPr>
        <w:t>=[</w:t>
      </w:r>
      <w:r w:rsidRPr="00AC0FEB">
        <w:rPr>
          <w:rFonts w:ascii="Courier New" w:hAnsi="Courier New" w:cs="Courier New"/>
          <w:color w:val="6A8759"/>
          <w:lang w:val="en-US"/>
        </w:rPr>
        <w:t>'</w:t>
      </w:r>
      <w:proofErr w:type="spellStart"/>
      <w:r w:rsidRPr="00AC0FEB">
        <w:rPr>
          <w:rFonts w:ascii="Courier New" w:hAnsi="Courier New" w:cs="Courier New"/>
          <w:color w:val="6A8759"/>
          <w:lang w:val="en-US"/>
        </w:rPr>
        <w:t>png</w:t>
      </w:r>
      <w:proofErr w:type="spellEnd"/>
      <w:r w:rsidRPr="00AC0FEB">
        <w:rPr>
          <w:rFonts w:ascii="Courier New" w:hAnsi="Courier New" w:cs="Courier New"/>
          <w:color w:val="6A8759"/>
          <w:lang w:val="en-US"/>
        </w:rPr>
        <w:t>'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6A8759"/>
          <w:lang w:val="en-US"/>
        </w:rPr>
        <w:t>'jpeg'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6A8759"/>
          <w:lang w:val="en-US"/>
        </w:rPr>
        <w:t>'jpg'</w:t>
      </w:r>
      <w:r w:rsidRPr="00AC0FEB">
        <w:rPr>
          <w:rFonts w:ascii="Courier New" w:hAnsi="Courier New" w:cs="Courier New"/>
          <w:color w:val="A9B7C6"/>
          <w:lang w:val="en-US"/>
        </w:rPr>
        <w:t>])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r w:rsidRPr="00AC0FEB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uploaded_file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</w:t>
      </w:r>
      <w:r w:rsidRPr="00AC0FEB">
        <w:rPr>
          <w:rFonts w:ascii="Courier New" w:hAnsi="Courier New" w:cs="Courier New"/>
          <w:color w:val="CC7832"/>
          <w:lang w:val="en-US"/>
        </w:rPr>
        <w:t>is not None</w:t>
      </w:r>
      <w:r w:rsidRPr="00AC0FEB">
        <w:rPr>
          <w:rFonts w:ascii="Courier New" w:hAnsi="Courier New" w:cs="Courier New"/>
          <w:color w:val="A9B7C6"/>
          <w:lang w:val="en-US"/>
        </w:rPr>
        <w:t>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    </w:t>
      </w:r>
      <w:r w:rsidRPr="00AC0FEB">
        <w:rPr>
          <w:rFonts w:ascii="Courier New" w:hAnsi="Courier New" w:cs="Courier New"/>
          <w:color w:val="CC7832"/>
          <w:lang w:val="en-US"/>
        </w:rPr>
        <w:t xml:space="preserve">return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PILImage.create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((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uploaded_file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))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r w:rsidRPr="00AC0FEB">
        <w:rPr>
          <w:rFonts w:ascii="Courier New" w:hAnsi="Courier New" w:cs="Courier New"/>
          <w:color w:val="CC7832"/>
          <w:lang w:val="en-US"/>
        </w:rPr>
        <w:t>return None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    def </w:t>
      </w:r>
      <w:proofErr w:type="spellStart"/>
      <w:r w:rsidRPr="00AC0FEB">
        <w:rPr>
          <w:rFonts w:ascii="Courier New" w:hAnsi="Courier New" w:cs="Courier New"/>
          <w:color w:val="FFC66D"/>
          <w:lang w:val="en-US"/>
        </w:rPr>
        <w:t>display_output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):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st.image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.img.to_thumb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6897BB"/>
          <w:lang w:val="en-US"/>
        </w:rPr>
        <w:t>500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6897BB"/>
          <w:lang w:val="en-US"/>
        </w:rPr>
        <w:t>500</w:t>
      </w:r>
      <w:r w:rsidRPr="00AC0FEB">
        <w:rPr>
          <w:rFonts w:ascii="Courier New" w:hAnsi="Courier New" w:cs="Courier New"/>
          <w:color w:val="A9B7C6"/>
          <w:lang w:val="en-US"/>
        </w:rPr>
        <w:t>)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AA4926"/>
          <w:lang w:val="en-US"/>
        </w:rPr>
        <w:t>caption</w:t>
      </w:r>
      <w:r w:rsidRPr="00AC0FEB">
        <w:rPr>
          <w:rFonts w:ascii="Courier New" w:hAnsi="Courier New" w:cs="Courier New"/>
          <w:color w:val="A9B7C6"/>
          <w:lang w:val="en-US"/>
        </w:rPr>
        <w:t>=</w:t>
      </w:r>
      <w:r w:rsidRPr="00AC0FEB">
        <w:rPr>
          <w:rFonts w:ascii="Courier New" w:hAnsi="Courier New" w:cs="Courier New"/>
          <w:color w:val="6A8759"/>
          <w:lang w:val="en-US"/>
        </w:rPr>
        <w:t>'Uploaded Image'</w:t>
      </w:r>
      <w:r w:rsidRPr="00AC0FEB">
        <w:rPr>
          <w:rFonts w:ascii="Courier New" w:hAnsi="Courier New" w:cs="Courier New"/>
          <w:color w:val="A9B7C6"/>
          <w:lang w:val="en-US"/>
        </w:rPr>
        <w:t>)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</w:t>
      </w:r>
      <w:r w:rsidRPr="00AC0FEB">
        <w:rPr>
          <w:rFonts w:ascii="Courier New" w:hAnsi="Courier New" w:cs="Courier New"/>
          <w:color w:val="CC7832"/>
          <w:lang w:val="en-US"/>
        </w:rPr>
        <w:t xml:space="preserve">def </w:t>
      </w:r>
      <w:proofErr w:type="spellStart"/>
      <w:r w:rsidRPr="00AC0FEB">
        <w:rPr>
          <w:rFonts w:ascii="Courier New" w:hAnsi="Courier New" w:cs="Courier New"/>
          <w:color w:val="FFC66D"/>
          <w:lang w:val="en-US"/>
        </w:rPr>
        <w:t>get_prediction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):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r w:rsidRPr="00AC0FEB">
        <w:rPr>
          <w:rFonts w:ascii="Courier New" w:hAnsi="Courier New" w:cs="Courier New"/>
          <w:color w:val="CC7832"/>
          <w:lang w:val="en-US"/>
        </w:rPr>
        <w:t xml:space="preserve">if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st.button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6A8759"/>
          <w:lang w:val="en-US"/>
        </w:rPr>
        <w:t>'Classify'</w:t>
      </w:r>
      <w:r w:rsidRPr="00AC0FEB">
        <w:rPr>
          <w:rFonts w:ascii="Courier New" w:hAnsi="Courier New" w:cs="Courier New"/>
          <w:color w:val="A9B7C6"/>
          <w:lang w:val="en-US"/>
        </w:rPr>
        <w:t>):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    pred</w:t>
      </w:r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pred_idx</w:t>
      </w:r>
      <w:proofErr w:type="spellEnd"/>
      <w:r w:rsidRPr="00AC0FEB">
        <w:rPr>
          <w:rFonts w:ascii="Courier New" w:hAnsi="Courier New" w:cs="Courier New"/>
          <w:color w:val="CC7832"/>
          <w:lang w:val="en-US"/>
        </w:rPr>
        <w:t xml:space="preserve">, </w:t>
      </w:r>
      <w:r w:rsidRPr="00AC0FEB">
        <w:rPr>
          <w:rFonts w:ascii="Courier New" w:hAnsi="Courier New" w:cs="Courier New"/>
          <w:color w:val="A9B7C6"/>
          <w:lang w:val="en-US"/>
        </w:rPr>
        <w:t xml:space="preserve">probs = 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.learn_inference.predict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AC0FEB">
        <w:rPr>
          <w:rFonts w:ascii="Courier New" w:hAnsi="Courier New" w:cs="Courier New"/>
          <w:color w:val="94558D"/>
          <w:lang w:val="en-US"/>
        </w:rPr>
        <w:t>self</w:t>
      </w:r>
      <w:r w:rsidRPr="00AC0FEB">
        <w:rPr>
          <w:rFonts w:ascii="Courier New" w:hAnsi="Courier New" w:cs="Courier New"/>
          <w:color w:val="A9B7C6"/>
          <w:lang w:val="en-US"/>
        </w:rPr>
        <w:t>.img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   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st.write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AC0FEB">
        <w:rPr>
          <w:rFonts w:ascii="Courier New" w:hAnsi="Courier New" w:cs="Courier New"/>
          <w:color w:val="6A8759"/>
          <w:lang w:val="en-US"/>
        </w:rPr>
        <w:t>f'Prediction</w:t>
      </w:r>
      <w:proofErr w:type="spellEnd"/>
      <w:r w:rsidRPr="00AC0FEB">
        <w:rPr>
          <w:rFonts w:ascii="Courier New" w:hAnsi="Courier New" w:cs="Courier New"/>
          <w:color w:val="6A8759"/>
          <w:lang w:val="en-US"/>
        </w:rPr>
        <w:t xml:space="preserve">: </w:t>
      </w:r>
      <w:r w:rsidRPr="00AC0FEB">
        <w:rPr>
          <w:rFonts w:ascii="Courier New" w:hAnsi="Courier New" w:cs="Courier New"/>
          <w:color w:val="CC7832"/>
          <w:lang w:val="en-US"/>
        </w:rPr>
        <w:t>{</w:t>
      </w:r>
      <w:r w:rsidRPr="00AC0FEB">
        <w:rPr>
          <w:rFonts w:ascii="Courier New" w:hAnsi="Courier New" w:cs="Courier New"/>
          <w:color w:val="A9B7C6"/>
          <w:lang w:val="en-US"/>
        </w:rPr>
        <w:t>pred</w:t>
      </w:r>
      <w:r w:rsidRPr="00AC0FEB">
        <w:rPr>
          <w:rFonts w:ascii="Courier New" w:hAnsi="Courier New" w:cs="Courier New"/>
          <w:color w:val="CC7832"/>
          <w:lang w:val="en-US"/>
        </w:rPr>
        <w:t>}</w:t>
      </w:r>
      <w:r w:rsidRPr="00AC0FEB">
        <w:rPr>
          <w:rFonts w:ascii="Courier New" w:hAnsi="Courier New" w:cs="Courier New"/>
          <w:color w:val="6A8759"/>
          <w:lang w:val="en-US"/>
        </w:rPr>
        <w:t xml:space="preserve">; Probability: </w:t>
      </w:r>
      <w:r w:rsidRPr="00AC0FEB">
        <w:rPr>
          <w:rFonts w:ascii="Courier New" w:hAnsi="Courier New" w:cs="Courier New"/>
          <w:color w:val="CC7832"/>
          <w:lang w:val="en-US"/>
        </w:rPr>
        <w:t>{</w:t>
      </w:r>
      <w:r w:rsidRPr="00AC0FEB">
        <w:rPr>
          <w:rFonts w:ascii="Courier New" w:hAnsi="Courier New" w:cs="Courier New"/>
          <w:color w:val="A9B7C6"/>
          <w:lang w:val="en-US"/>
        </w:rPr>
        <w:t>probs[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pred_idx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]</w:t>
      </w:r>
      <w:r w:rsidRPr="00AC0FEB">
        <w:rPr>
          <w:rFonts w:ascii="Courier New" w:hAnsi="Courier New" w:cs="Courier New"/>
          <w:color w:val="CC7832"/>
          <w:lang w:val="en-US"/>
        </w:rPr>
        <w:t>:</w:t>
      </w:r>
      <w:r w:rsidRPr="00AC0FEB">
        <w:rPr>
          <w:rFonts w:ascii="Courier New" w:hAnsi="Courier New" w:cs="Courier New"/>
          <w:color w:val="6A8759"/>
          <w:lang w:val="en-US"/>
        </w:rPr>
        <w:t>.04f</w:t>
      </w:r>
      <w:r w:rsidRPr="00AC0FEB">
        <w:rPr>
          <w:rFonts w:ascii="Courier New" w:hAnsi="Courier New" w:cs="Courier New"/>
          <w:color w:val="CC7832"/>
          <w:lang w:val="en-US"/>
        </w:rPr>
        <w:t>}</w:t>
      </w:r>
      <w:r w:rsidRPr="00AC0FEB">
        <w:rPr>
          <w:rFonts w:ascii="Courier New" w:hAnsi="Courier New" w:cs="Courier New"/>
          <w:color w:val="6A8759"/>
          <w:lang w:val="en-US"/>
        </w:rPr>
        <w:t>'</w:t>
      </w:r>
      <w:r w:rsidRPr="00AC0FEB">
        <w:rPr>
          <w:rFonts w:ascii="Courier New" w:hAnsi="Courier New" w:cs="Courier New"/>
          <w:color w:val="A9B7C6"/>
          <w:lang w:val="en-US"/>
        </w:rPr>
        <w:t>)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</w:t>
      </w:r>
      <w:r w:rsidRPr="00AC0FEB">
        <w:rPr>
          <w:rFonts w:ascii="Courier New" w:hAnsi="Courier New" w:cs="Courier New"/>
          <w:color w:val="CC7832"/>
          <w:lang w:val="en-US"/>
        </w:rPr>
        <w:t>else</w:t>
      </w:r>
      <w:r w:rsidRPr="00AC0FEB">
        <w:rPr>
          <w:rFonts w:ascii="Courier New" w:hAnsi="Courier New" w:cs="Courier New"/>
          <w:color w:val="A9B7C6"/>
          <w:lang w:val="en-US"/>
        </w:rPr>
        <w:t>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       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st.write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proofErr w:type="spellStart"/>
      <w:r w:rsidRPr="00AC0FEB">
        <w:rPr>
          <w:rFonts w:ascii="Courier New" w:hAnsi="Courier New" w:cs="Courier New"/>
          <w:color w:val="6A8759"/>
          <w:lang w:val="en-US"/>
        </w:rPr>
        <w:t>f'Click</w:t>
      </w:r>
      <w:proofErr w:type="spellEnd"/>
      <w:r w:rsidRPr="00AC0FEB">
        <w:rPr>
          <w:rFonts w:ascii="Courier New" w:hAnsi="Courier New" w:cs="Courier New"/>
          <w:color w:val="6A8759"/>
          <w:lang w:val="en-US"/>
        </w:rPr>
        <w:t xml:space="preserve"> the button to classify'</w:t>
      </w:r>
      <w:r w:rsidRPr="00AC0FEB">
        <w:rPr>
          <w:rFonts w:ascii="Courier New" w:hAnsi="Courier New" w:cs="Courier New"/>
          <w:color w:val="A9B7C6"/>
          <w:lang w:val="en-US"/>
        </w:rPr>
        <w:t>)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CC7832"/>
          <w:lang w:val="en-US"/>
        </w:rPr>
        <w:t xml:space="preserve">if </w:t>
      </w:r>
      <w:r w:rsidRPr="00AC0FEB">
        <w:rPr>
          <w:rFonts w:ascii="Courier New" w:hAnsi="Courier New" w:cs="Courier New"/>
          <w:color w:val="A9B7C6"/>
          <w:lang w:val="en-US"/>
        </w:rPr>
        <w:t xml:space="preserve">__name__ == </w:t>
      </w:r>
      <w:r w:rsidRPr="00AC0FEB">
        <w:rPr>
          <w:rFonts w:ascii="Courier New" w:hAnsi="Courier New" w:cs="Courier New"/>
          <w:color w:val="6A8759"/>
          <w:lang w:val="en-US"/>
        </w:rPr>
        <w:t>'__main__'</w:t>
      </w:r>
      <w:r w:rsidRPr="00AC0FEB">
        <w:rPr>
          <w:rFonts w:ascii="Courier New" w:hAnsi="Courier New" w:cs="Courier New"/>
          <w:color w:val="A9B7C6"/>
          <w:lang w:val="en-US"/>
        </w:rPr>
        <w:t>: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file_name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 xml:space="preserve"> = </w:t>
      </w:r>
      <w:r w:rsidRPr="00AC0FEB">
        <w:rPr>
          <w:rFonts w:ascii="Courier New" w:hAnsi="Courier New" w:cs="Courier New"/>
          <w:color w:val="6A8759"/>
          <w:lang w:val="en-US"/>
        </w:rPr>
        <w:t>'</w:t>
      </w:r>
      <w:proofErr w:type="spellStart"/>
      <w:r w:rsidRPr="00AC0FEB">
        <w:rPr>
          <w:rFonts w:ascii="Courier New" w:hAnsi="Courier New" w:cs="Courier New"/>
          <w:color w:val="6A8759"/>
          <w:lang w:val="en-US"/>
        </w:rPr>
        <w:t>Bikes.pkl</w:t>
      </w:r>
      <w:proofErr w:type="spellEnd"/>
      <w:r w:rsidRPr="00AC0FEB">
        <w:rPr>
          <w:rFonts w:ascii="Courier New" w:hAnsi="Courier New" w:cs="Courier New"/>
          <w:color w:val="6A8759"/>
          <w:lang w:val="en-US"/>
        </w:rPr>
        <w:t>'</w:t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6A8759"/>
          <w:lang w:val="en-US"/>
        </w:rPr>
        <w:t xml:space="preserve">    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st.title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(</w:t>
      </w:r>
      <w:r w:rsidRPr="00AC0FEB">
        <w:rPr>
          <w:rFonts w:ascii="Courier New" w:hAnsi="Courier New" w:cs="Courier New"/>
          <w:color w:val="6A8759"/>
          <w:lang w:val="en-US"/>
        </w:rPr>
        <w:t>"Welcome to the bike classifier"</w:t>
      </w:r>
      <w:r w:rsidRPr="00AC0FEB">
        <w:rPr>
          <w:rFonts w:ascii="Courier New" w:hAnsi="Courier New" w:cs="Courier New"/>
          <w:color w:val="A9B7C6"/>
          <w:lang w:val="en-US"/>
        </w:rPr>
        <w:t>)</w:t>
      </w:r>
      <w:r w:rsidRPr="00377E1A">
        <w:rPr>
          <w:lang w:val="en-US"/>
        </w:rPr>
        <w:br/>
      </w:r>
      <w:r w:rsidRPr="00377E1A">
        <w:rPr>
          <w:lang w:val="en-US"/>
        </w:rPr>
        <w:br/>
      </w:r>
      <w:r w:rsidRPr="00AC0FEB">
        <w:rPr>
          <w:rFonts w:ascii="Courier New" w:hAnsi="Courier New" w:cs="Courier New"/>
          <w:color w:val="A9B7C6"/>
          <w:lang w:val="en-US"/>
        </w:rPr>
        <w:t xml:space="preserve">    predictor = Predict(</w:t>
      </w:r>
      <w:proofErr w:type="spellStart"/>
      <w:r w:rsidRPr="00AC0FEB">
        <w:rPr>
          <w:rFonts w:ascii="Courier New" w:hAnsi="Courier New" w:cs="Courier New"/>
          <w:color w:val="A9B7C6"/>
          <w:lang w:val="en-US"/>
        </w:rPr>
        <w:t>file_name</w:t>
      </w:r>
      <w:proofErr w:type="spellEnd"/>
      <w:r w:rsidRPr="00AC0FEB">
        <w:rPr>
          <w:rFonts w:ascii="Courier New" w:hAnsi="Courier New" w:cs="Courier New"/>
          <w:color w:val="A9B7C6"/>
          <w:lang w:val="en-US"/>
        </w:rPr>
        <w:t>)</w:t>
      </w:r>
    </w:p>
    <w:p w14:paraId="7BFB6CC3" w14:textId="77777777" w:rsidR="00085973" w:rsidRDefault="00085973" w:rsidP="0094707B">
      <w:pPr>
        <w:rPr>
          <w:lang w:val="en-US"/>
        </w:rPr>
      </w:pPr>
    </w:p>
    <w:p w14:paraId="55F3A476" w14:textId="77777777" w:rsidR="00377E1A" w:rsidRDefault="00377E1A" w:rsidP="0094707B">
      <w:pPr>
        <w:rPr>
          <w:lang w:val="en-US"/>
        </w:rPr>
      </w:pPr>
    </w:p>
    <w:p w14:paraId="0BC445DD" w14:textId="528B0889" w:rsidR="00C66869" w:rsidRPr="009F72DB" w:rsidRDefault="00BF1AE7" w:rsidP="00C66869">
      <w:pPr>
        <w:pStyle w:val="Heading2"/>
        <w:rPr>
          <w:lang w:val="en-US"/>
        </w:rPr>
      </w:pPr>
      <w:bookmarkStart w:id="16" w:name="_Toc121851428"/>
      <w:proofErr w:type="spellStart"/>
      <w:r>
        <w:rPr>
          <w:lang w:val="en-US"/>
        </w:rPr>
        <w:t>Jupyter</w:t>
      </w:r>
      <w:proofErr w:type="spellEnd"/>
      <w:r>
        <w:rPr>
          <w:lang w:val="en-US"/>
        </w:rPr>
        <w:t xml:space="preserve"> notebook for the </w:t>
      </w:r>
      <w:r w:rsidR="00C66869">
        <w:rPr>
          <w:lang w:val="en-US"/>
        </w:rPr>
        <w:t>AI</w:t>
      </w:r>
      <w:r>
        <w:rPr>
          <w:lang w:val="en-US"/>
        </w:rPr>
        <w:t xml:space="preserve"> models</w:t>
      </w:r>
      <w:bookmarkEnd w:id="16"/>
    </w:p>
    <w:p w14:paraId="6EA4C8C8" w14:textId="78450B02" w:rsidR="00C66869" w:rsidRPr="00C66869" w:rsidRDefault="00C66869" w:rsidP="00C66869">
      <w:pPr>
        <w:rPr>
          <w:lang w:val="en-US"/>
        </w:rPr>
      </w:pPr>
      <w:r>
        <w:rPr>
          <w:lang w:val="en-US"/>
        </w:rPr>
        <w:t>Code:</w:t>
      </w:r>
    </w:p>
    <w:p w14:paraId="6B809593" w14:textId="546B39BD" w:rsidR="00BC3D01" w:rsidRDefault="00E75E1A" w:rsidP="00BC3D01">
      <w:pPr>
        <w:rPr>
          <w:lang w:val="en-US"/>
        </w:rPr>
      </w:pPr>
      <w:hyperlink r:id="rId27" w:history="1">
        <w:r w:rsidR="00BC3D01" w:rsidRPr="00E94860">
          <w:rPr>
            <w:rStyle w:val="Hyperlink"/>
            <w:lang w:val="en-US"/>
          </w:rPr>
          <w:t>https://colab.research.google.com/drive/15xpfB2nOYYBVxMg8Bmg1SxZyHGeVENgG?usp=sharing</w:t>
        </w:r>
      </w:hyperlink>
    </w:p>
    <w:p w14:paraId="1436871B" w14:textId="0CC0E256" w:rsidR="00BC3D01" w:rsidRDefault="0071396C" w:rsidP="0071396C">
      <w:pPr>
        <w:pStyle w:val="Heading2"/>
        <w:rPr>
          <w:lang w:val="en-US"/>
        </w:rPr>
      </w:pPr>
      <w:bookmarkStart w:id="17" w:name="_Toc121851429"/>
      <w:r>
        <w:rPr>
          <w:lang w:val="en-US"/>
        </w:rPr>
        <w:t>Flask API code</w:t>
      </w:r>
      <w:bookmarkEnd w:id="17"/>
    </w:p>
    <w:p w14:paraId="4DB55EC7" w14:textId="77777777" w:rsidR="002A26A5" w:rsidRPr="002A26A5" w:rsidRDefault="002A26A5" w:rsidP="002A26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hAnsi="Courier New" w:cs="Courier New"/>
          <w:color w:val="A9B7C6"/>
          <w:lang w:val="en-AU"/>
        </w:rPr>
      </w:pP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io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flask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string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time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os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 xml:space="preserve">numpy </w:t>
      </w:r>
      <w:r w:rsidRPr="002A26A5">
        <w:rPr>
          <w:rFonts w:ascii="Courier New" w:hAnsi="Courier New" w:cs="Courier New"/>
          <w:color w:val="CC7832"/>
          <w:lang w:val="en-AU"/>
        </w:rPr>
        <w:t xml:space="preserve">as </w:t>
      </w:r>
      <w:r w:rsidRPr="002A26A5">
        <w:rPr>
          <w:rFonts w:ascii="Courier New" w:hAnsi="Courier New" w:cs="Courier New"/>
          <w:color w:val="A9B7C6"/>
          <w:lang w:val="en-AU"/>
        </w:rPr>
        <w:t>np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 xml:space="preserve">tensorflow </w:t>
      </w:r>
      <w:r w:rsidRPr="002A26A5">
        <w:rPr>
          <w:rFonts w:ascii="Courier New" w:hAnsi="Courier New" w:cs="Courier New"/>
          <w:color w:val="CC7832"/>
          <w:lang w:val="en-AU"/>
        </w:rPr>
        <w:t xml:space="preserve">as </w:t>
      </w:r>
      <w:r w:rsidRPr="002A26A5">
        <w:rPr>
          <w:rFonts w:ascii="Courier New" w:hAnsi="Courier New" w:cs="Courier New"/>
          <w:color w:val="A9B7C6"/>
          <w:lang w:val="en-AU"/>
        </w:rPr>
        <w:t>tf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PIL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Image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flask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Flask</w:t>
      </w:r>
      <w:r w:rsidRPr="002A26A5">
        <w:rPr>
          <w:rFonts w:ascii="Courier New" w:hAnsi="Courier New" w:cs="Courier New"/>
          <w:color w:val="CC7832"/>
          <w:lang w:val="en-AU"/>
        </w:rPr>
        <w:t xml:space="preserve">, </w:t>
      </w:r>
      <w:r w:rsidRPr="002A26A5">
        <w:rPr>
          <w:rFonts w:ascii="Courier New" w:hAnsi="Courier New" w:cs="Courier New"/>
          <w:color w:val="A9B7C6"/>
          <w:lang w:val="en-AU"/>
        </w:rPr>
        <w:t>jsonify</w:t>
      </w:r>
      <w:r w:rsidRPr="002A26A5">
        <w:rPr>
          <w:rFonts w:ascii="Courier New" w:hAnsi="Courier New" w:cs="Courier New"/>
          <w:color w:val="CC7832"/>
          <w:lang w:val="en-AU"/>
        </w:rPr>
        <w:t xml:space="preserve">, </w:t>
      </w:r>
      <w:r w:rsidRPr="002A26A5">
        <w:rPr>
          <w:rFonts w:ascii="Courier New" w:hAnsi="Courier New" w:cs="Courier New"/>
          <w:color w:val="A9B7C6"/>
          <w:lang w:val="en-AU"/>
        </w:rPr>
        <w:t>request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pathlib</w:t>
      </w:r>
      <w:r w:rsidRPr="002A26A5">
        <w:rPr>
          <w:rFonts w:ascii="Courier New" w:hAnsi="Courier New" w:cs="Courier New"/>
          <w:color w:val="A9B7C6"/>
          <w:lang w:val="en-AU"/>
        </w:rPr>
        <w:br/>
        <w:t>temp = pathlib.PosixPath</w:t>
      </w:r>
      <w:r w:rsidRPr="002A26A5">
        <w:rPr>
          <w:rFonts w:ascii="Courier New" w:hAnsi="Courier New" w:cs="Courier New"/>
          <w:color w:val="A9B7C6"/>
          <w:lang w:val="en-AU"/>
        </w:rPr>
        <w:br/>
        <w:t>pathlib.PosixPath = pathlib.WindowsPath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 xml:space="preserve">pandas </w:t>
      </w:r>
      <w:r w:rsidRPr="002A26A5">
        <w:rPr>
          <w:rFonts w:ascii="Courier New" w:hAnsi="Courier New" w:cs="Courier New"/>
          <w:color w:val="CC7832"/>
          <w:lang w:val="en-AU"/>
        </w:rPr>
        <w:t xml:space="preserve">as </w:t>
      </w:r>
      <w:r w:rsidRPr="002A26A5">
        <w:rPr>
          <w:rFonts w:ascii="Courier New" w:hAnsi="Courier New" w:cs="Courier New"/>
          <w:color w:val="A9B7C6"/>
          <w:lang w:val="en-AU"/>
        </w:rPr>
        <w:t>pd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fastai.learner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load_learner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zipfile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ZipFile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fastai.vision.all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*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fastai.vision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*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from </w:t>
      </w:r>
      <w:r w:rsidRPr="002A26A5">
        <w:rPr>
          <w:rFonts w:ascii="Courier New" w:hAnsi="Courier New" w:cs="Courier New"/>
          <w:color w:val="A9B7C6"/>
          <w:lang w:val="en-AU"/>
        </w:rPr>
        <w:t xml:space="preserve">fastai.data.external </w:t>
      </w:r>
      <w:r w:rsidRPr="002A26A5">
        <w:rPr>
          <w:rFonts w:ascii="Courier New" w:hAnsi="Courier New" w:cs="Courier New"/>
          <w:color w:val="CC7832"/>
          <w:lang w:val="en-AU"/>
        </w:rPr>
        <w:t xml:space="preserve">import </w:t>
      </w:r>
      <w:r w:rsidRPr="002A26A5">
        <w:rPr>
          <w:rFonts w:ascii="Courier New" w:hAnsi="Courier New" w:cs="Courier New"/>
          <w:color w:val="A9B7C6"/>
          <w:lang w:val="en-AU"/>
        </w:rPr>
        <w:t>*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  <w:t>model = load_learner(</w:t>
      </w:r>
      <w:r w:rsidRPr="002A26A5">
        <w:rPr>
          <w:rFonts w:ascii="Courier New" w:hAnsi="Courier New" w:cs="Courier New"/>
          <w:color w:val="6A8759"/>
          <w:lang w:val="en-AU"/>
        </w:rPr>
        <w:t>'Bikes.pkl'</w:t>
      </w:r>
      <w:r w:rsidRPr="002A26A5">
        <w:rPr>
          <w:rFonts w:ascii="Courier New" w:hAnsi="Courier New" w:cs="Courier New"/>
          <w:color w:val="A9B7C6"/>
          <w:lang w:val="en-AU"/>
        </w:rPr>
        <w:t>)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  <w:t>app = Flask(__name__)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BBB529"/>
          <w:lang w:val="en-AU"/>
        </w:rPr>
        <w:t>@app.route</w:t>
      </w:r>
      <w:r w:rsidRPr="002A26A5">
        <w:rPr>
          <w:rFonts w:ascii="Courier New" w:hAnsi="Courier New" w:cs="Courier New"/>
          <w:color w:val="A9B7C6"/>
          <w:lang w:val="en-AU"/>
        </w:rPr>
        <w:t>(</w:t>
      </w:r>
      <w:r w:rsidRPr="002A26A5">
        <w:rPr>
          <w:rFonts w:ascii="Courier New" w:hAnsi="Courier New" w:cs="Courier New"/>
          <w:color w:val="6A8759"/>
          <w:lang w:val="en-AU"/>
        </w:rPr>
        <w:t>'/'</w:t>
      </w:r>
      <w:r w:rsidRPr="002A26A5">
        <w:rPr>
          <w:rFonts w:ascii="Courier New" w:hAnsi="Courier New" w:cs="Courier New"/>
          <w:color w:val="CC7832"/>
          <w:lang w:val="en-AU"/>
        </w:rPr>
        <w:t xml:space="preserve">, </w:t>
      </w:r>
      <w:r w:rsidRPr="002A26A5">
        <w:rPr>
          <w:rFonts w:ascii="Courier New" w:hAnsi="Courier New" w:cs="Courier New"/>
          <w:color w:val="AA4926"/>
          <w:lang w:val="en-AU"/>
        </w:rPr>
        <w:t>methods</w:t>
      </w:r>
      <w:r w:rsidRPr="002A26A5">
        <w:rPr>
          <w:rFonts w:ascii="Courier New" w:hAnsi="Courier New" w:cs="Courier New"/>
          <w:color w:val="A9B7C6"/>
          <w:lang w:val="en-AU"/>
        </w:rPr>
        <w:t>=[</w:t>
      </w:r>
      <w:r w:rsidRPr="002A26A5">
        <w:rPr>
          <w:rFonts w:ascii="Courier New" w:hAnsi="Courier New" w:cs="Courier New"/>
          <w:color w:val="6A8759"/>
          <w:lang w:val="en-AU"/>
        </w:rPr>
        <w:t>'GET'</w:t>
      </w:r>
      <w:r w:rsidRPr="002A26A5">
        <w:rPr>
          <w:rFonts w:ascii="Courier New" w:hAnsi="Courier New" w:cs="Courier New"/>
          <w:color w:val="A9B7C6"/>
          <w:lang w:val="en-AU"/>
        </w:rPr>
        <w:t>])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def </w:t>
      </w:r>
      <w:r w:rsidRPr="002A26A5">
        <w:rPr>
          <w:rFonts w:ascii="Courier New" w:hAnsi="Courier New" w:cs="Courier New"/>
          <w:color w:val="FFC66D"/>
          <w:lang w:val="en-AU"/>
        </w:rPr>
        <w:t>index</w:t>
      </w:r>
      <w:r w:rsidRPr="002A26A5">
        <w:rPr>
          <w:rFonts w:ascii="Courier New" w:hAnsi="Courier New" w:cs="Courier New"/>
          <w:color w:val="A9B7C6"/>
          <w:lang w:val="en-AU"/>
        </w:rPr>
        <w:t>():</w:t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</w:t>
      </w:r>
      <w:r w:rsidRPr="002A26A5">
        <w:rPr>
          <w:rFonts w:ascii="Courier New" w:hAnsi="Courier New" w:cs="Courier New"/>
          <w:color w:val="CC7832"/>
          <w:lang w:val="en-AU"/>
        </w:rPr>
        <w:t xml:space="preserve">return </w:t>
      </w:r>
      <w:r w:rsidRPr="002A26A5">
        <w:rPr>
          <w:rFonts w:ascii="Courier New" w:hAnsi="Courier New" w:cs="Courier New"/>
          <w:color w:val="6A8759"/>
          <w:lang w:val="en-AU"/>
        </w:rPr>
        <w:t>'Machine Learning Inference'</w:t>
      </w:r>
      <w:r w:rsidRPr="002A26A5">
        <w:rPr>
          <w:rFonts w:ascii="Courier New" w:hAnsi="Courier New" w:cs="Courier New"/>
          <w:color w:val="6A8759"/>
          <w:lang w:val="en-AU"/>
        </w:rPr>
        <w:br/>
      </w:r>
      <w:r w:rsidRPr="002A26A5">
        <w:rPr>
          <w:rFonts w:ascii="Courier New" w:hAnsi="Courier New" w:cs="Courier New"/>
          <w:color w:val="6A8759"/>
          <w:lang w:val="en-AU"/>
        </w:rPr>
        <w:br/>
      </w:r>
      <w:r w:rsidRPr="002A26A5">
        <w:rPr>
          <w:rFonts w:ascii="Courier New" w:hAnsi="Courier New" w:cs="Courier New"/>
          <w:color w:val="BBB529"/>
          <w:lang w:val="en-AU"/>
        </w:rPr>
        <w:t>@app.route</w:t>
      </w:r>
      <w:r w:rsidRPr="002A26A5">
        <w:rPr>
          <w:rFonts w:ascii="Courier New" w:hAnsi="Courier New" w:cs="Courier New"/>
          <w:color w:val="A9B7C6"/>
          <w:lang w:val="en-AU"/>
        </w:rPr>
        <w:t>(</w:t>
      </w:r>
      <w:r w:rsidRPr="002A26A5">
        <w:rPr>
          <w:rFonts w:ascii="Courier New" w:hAnsi="Courier New" w:cs="Courier New"/>
          <w:color w:val="6A8759"/>
          <w:lang w:val="en-AU"/>
        </w:rPr>
        <w:t>'/predict'</w:t>
      </w:r>
      <w:r w:rsidRPr="002A26A5">
        <w:rPr>
          <w:rFonts w:ascii="Courier New" w:hAnsi="Courier New" w:cs="Courier New"/>
          <w:color w:val="CC7832"/>
          <w:lang w:val="en-AU"/>
        </w:rPr>
        <w:t xml:space="preserve">, </w:t>
      </w:r>
      <w:r w:rsidRPr="002A26A5">
        <w:rPr>
          <w:rFonts w:ascii="Courier New" w:hAnsi="Courier New" w:cs="Courier New"/>
          <w:color w:val="AA4926"/>
          <w:lang w:val="en-AU"/>
        </w:rPr>
        <w:t>methods</w:t>
      </w:r>
      <w:r w:rsidRPr="002A26A5">
        <w:rPr>
          <w:rFonts w:ascii="Courier New" w:hAnsi="Courier New" w:cs="Courier New"/>
          <w:color w:val="A9B7C6"/>
          <w:lang w:val="en-AU"/>
        </w:rPr>
        <w:t>=[</w:t>
      </w:r>
      <w:r w:rsidRPr="002A26A5">
        <w:rPr>
          <w:rFonts w:ascii="Courier New" w:hAnsi="Courier New" w:cs="Courier New"/>
          <w:color w:val="6A8759"/>
          <w:lang w:val="en-AU"/>
        </w:rPr>
        <w:t>'POST'</w:t>
      </w:r>
      <w:r w:rsidRPr="002A26A5">
        <w:rPr>
          <w:rFonts w:ascii="Courier New" w:hAnsi="Courier New" w:cs="Courier New"/>
          <w:color w:val="A9B7C6"/>
          <w:lang w:val="en-AU"/>
        </w:rPr>
        <w:t>])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def </w:t>
      </w:r>
      <w:r w:rsidRPr="002A26A5">
        <w:rPr>
          <w:rFonts w:ascii="Courier New" w:hAnsi="Courier New" w:cs="Courier New"/>
          <w:color w:val="FFC66D"/>
          <w:lang w:val="en-AU"/>
        </w:rPr>
        <w:t>makepredict</w:t>
      </w:r>
      <w:r w:rsidRPr="002A26A5">
        <w:rPr>
          <w:rFonts w:ascii="Courier New" w:hAnsi="Courier New" w:cs="Courier New"/>
          <w:color w:val="A9B7C6"/>
          <w:lang w:val="en-AU"/>
        </w:rPr>
        <w:t>():</w:t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file = request.files.get(</w:t>
      </w:r>
      <w:r w:rsidRPr="002A26A5">
        <w:rPr>
          <w:rFonts w:ascii="Courier New" w:hAnsi="Courier New" w:cs="Courier New"/>
          <w:color w:val="6A8759"/>
          <w:lang w:val="en-AU"/>
        </w:rPr>
        <w:t>'file'</w:t>
      </w:r>
      <w:r w:rsidRPr="002A26A5">
        <w:rPr>
          <w:rFonts w:ascii="Courier New" w:hAnsi="Courier New" w:cs="Courier New"/>
          <w:color w:val="A9B7C6"/>
          <w:lang w:val="en-AU"/>
        </w:rPr>
        <w:t>)</w:t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</w:t>
      </w:r>
      <w:r w:rsidRPr="002A26A5">
        <w:rPr>
          <w:rFonts w:ascii="Courier New" w:hAnsi="Courier New" w:cs="Courier New"/>
          <w:color w:val="72737A"/>
          <w:lang w:val="en-AU"/>
        </w:rPr>
        <w:t xml:space="preserve">image </w:t>
      </w:r>
      <w:r w:rsidRPr="002A26A5">
        <w:rPr>
          <w:rFonts w:ascii="Courier New" w:hAnsi="Courier New" w:cs="Courier New"/>
          <w:color w:val="A9B7C6"/>
          <w:lang w:val="en-AU"/>
        </w:rPr>
        <w:t>=file.save(</w:t>
      </w:r>
      <w:r w:rsidRPr="002A26A5">
        <w:rPr>
          <w:rFonts w:ascii="Courier New" w:hAnsi="Courier New" w:cs="Courier New"/>
          <w:color w:val="6A8759"/>
          <w:lang w:val="en-AU"/>
        </w:rPr>
        <w:t>'./image.png'</w:t>
      </w:r>
      <w:r w:rsidRPr="002A26A5">
        <w:rPr>
          <w:rFonts w:ascii="Courier New" w:hAnsi="Courier New" w:cs="Courier New"/>
          <w:color w:val="A9B7C6"/>
          <w:lang w:val="en-AU"/>
        </w:rPr>
        <w:t>)</w:t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prediction = model.predict(</w:t>
      </w:r>
      <w:r w:rsidRPr="002A26A5">
        <w:rPr>
          <w:rFonts w:ascii="Courier New" w:hAnsi="Courier New" w:cs="Courier New"/>
          <w:color w:val="6A8759"/>
          <w:lang w:val="en-AU"/>
        </w:rPr>
        <w:t>'./image.png'</w:t>
      </w:r>
      <w:r w:rsidRPr="002A26A5">
        <w:rPr>
          <w:rFonts w:ascii="Courier New" w:hAnsi="Courier New" w:cs="Courier New"/>
          <w:color w:val="A9B7C6"/>
          <w:lang w:val="en-AU"/>
        </w:rPr>
        <w:t>)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</w:t>
      </w:r>
      <w:r w:rsidRPr="002A26A5">
        <w:rPr>
          <w:rFonts w:ascii="Courier New" w:hAnsi="Courier New" w:cs="Courier New"/>
          <w:color w:val="CC7832"/>
          <w:lang w:val="en-AU"/>
        </w:rPr>
        <w:t xml:space="preserve">return </w:t>
      </w:r>
      <w:r w:rsidRPr="002A26A5">
        <w:rPr>
          <w:rFonts w:ascii="Courier New" w:hAnsi="Courier New" w:cs="Courier New"/>
          <w:color w:val="A9B7C6"/>
          <w:lang w:val="en-AU"/>
        </w:rPr>
        <w:t>jsonify(</w:t>
      </w:r>
      <w:r w:rsidRPr="002A26A5">
        <w:rPr>
          <w:rFonts w:ascii="Courier New" w:hAnsi="Courier New" w:cs="Courier New"/>
          <w:color w:val="6A8759"/>
          <w:lang w:val="en-AU"/>
        </w:rPr>
        <w:t>'The prediction is '</w:t>
      </w:r>
      <w:r w:rsidRPr="002A26A5">
        <w:rPr>
          <w:rFonts w:ascii="Courier New" w:hAnsi="Courier New" w:cs="Courier New"/>
          <w:color w:val="CC7832"/>
          <w:lang w:val="en-AU"/>
        </w:rPr>
        <w:t>,</w:t>
      </w:r>
      <w:r w:rsidRPr="002A26A5">
        <w:rPr>
          <w:rFonts w:ascii="Courier New" w:hAnsi="Courier New" w:cs="Courier New"/>
          <w:color w:val="A9B7C6"/>
          <w:lang w:val="en-AU"/>
        </w:rPr>
        <w:t>prediction[</w:t>
      </w:r>
      <w:r w:rsidRPr="002A26A5">
        <w:rPr>
          <w:rFonts w:ascii="Courier New" w:hAnsi="Courier New" w:cs="Courier New"/>
          <w:color w:val="6897BB"/>
          <w:lang w:val="en-AU"/>
        </w:rPr>
        <w:t>0</w:t>
      </w:r>
      <w:r w:rsidRPr="002A26A5">
        <w:rPr>
          <w:rFonts w:ascii="Courier New" w:hAnsi="Courier New" w:cs="Courier New"/>
          <w:color w:val="A9B7C6"/>
          <w:lang w:val="en-AU"/>
        </w:rPr>
        <w:t>])</w:t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A9B7C6"/>
          <w:lang w:val="en-AU"/>
        </w:rPr>
        <w:br/>
      </w:r>
      <w:r w:rsidRPr="002A26A5">
        <w:rPr>
          <w:rFonts w:ascii="Courier New" w:hAnsi="Courier New" w:cs="Courier New"/>
          <w:color w:val="CC7832"/>
          <w:lang w:val="en-AU"/>
        </w:rPr>
        <w:t xml:space="preserve">if </w:t>
      </w:r>
      <w:r w:rsidRPr="002A26A5">
        <w:rPr>
          <w:rFonts w:ascii="Courier New" w:hAnsi="Courier New" w:cs="Courier New"/>
          <w:color w:val="A9B7C6"/>
          <w:lang w:val="en-AU"/>
        </w:rPr>
        <w:t xml:space="preserve">__name__ == </w:t>
      </w:r>
      <w:r w:rsidRPr="002A26A5">
        <w:rPr>
          <w:rFonts w:ascii="Courier New" w:hAnsi="Courier New" w:cs="Courier New"/>
          <w:color w:val="6A8759"/>
          <w:lang w:val="en-AU"/>
        </w:rPr>
        <w:t>'__main__'</w:t>
      </w:r>
      <w:r w:rsidRPr="002A26A5">
        <w:rPr>
          <w:rFonts w:ascii="Courier New" w:hAnsi="Courier New" w:cs="Courier New"/>
          <w:color w:val="A9B7C6"/>
          <w:lang w:val="en-AU"/>
        </w:rPr>
        <w:t>:</w:t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modelfile = </w:t>
      </w:r>
      <w:r w:rsidRPr="002A26A5">
        <w:rPr>
          <w:rFonts w:ascii="Courier New" w:hAnsi="Courier New" w:cs="Courier New"/>
          <w:color w:val="6A8759"/>
          <w:lang w:val="en-AU"/>
        </w:rPr>
        <w:t>'Bikes.pkl'</w:t>
      </w:r>
      <w:r w:rsidRPr="002A26A5">
        <w:rPr>
          <w:rFonts w:ascii="Courier New" w:hAnsi="Courier New" w:cs="Courier New"/>
          <w:color w:val="6A8759"/>
          <w:lang w:val="en-AU"/>
        </w:rPr>
        <w:br/>
        <w:t xml:space="preserve">    </w:t>
      </w:r>
      <w:r w:rsidRPr="002A26A5">
        <w:rPr>
          <w:rFonts w:ascii="Courier New" w:hAnsi="Courier New" w:cs="Courier New"/>
          <w:color w:val="A9B7C6"/>
          <w:lang w:val="en-AU"/>
        </w:rPr>
        <w:t>model = load_learner(modelfile)</w:t>
      </w:r>
      <w:r w:rsidRPr="002A26A5">
        <w:rPr>
          <w:rFonts w:ascii="Courier New" w:hAnsi="Courier New" w:cs="Courier New"/>
          <w:color w:val="A9B7C6"/>
          <w:lang w:val="en-AU"/>
        </w:rPr>
        <w:br/>
        <w:t xml:space="preserve">    app.run(</w:t>
      </w:r>
      <w:r w:rsidRPr="002A26A5">
        <w:rPr>
          <w:rFonts w:ascii="Courier New" w:hAnsi="Courier New" w:cs="Courier New"/>
          <w:color w:val="AA4926"/>
          <w:lang w:val="en-AU"/>
        </w:rPr>
        <w:t>debug</w:t>
      </w:r>
      <w:r w:rsidRPr="002A26A5">
        <w:rPr>
          <w:rFonts w:ascii="Courier New" w:hAnsi="Courier New" w:cs="Courier New"/>
          <w:color w:val="A9B7C6"/>
          <w:lang w:val="en-AU"/>
        </w:rPr>
        <w:t>=</w:t>
      </w:r>
      <w:r w:rsidRPr="002A26A5">
        <w:rPr>
          <w:rFonts w:ascii="Courier New" w:hAnsi="Courier New" w:cs="Courier New"/>
          <w:color w:val="CC7832"/>
          <w:lang w:val="en-AU"/>
        </w:rPr>
        <w:t xml:space="preserve">True, </w:t>
      </w:r>
      <w:r w:rsidRPr="002A26A5">
        <w:rPr>
          <w:rFonts w:ascii="Courier New" w:hAnsi="Courier New" w:cs="Courier New"/>
          <w:color w:val="AA4926"/>
          <w:lang w:val="en-AU"/>
        </w:rPr>
        <w:t>host</w:t>
      </w:r>
      <w:r w:rsidRPr="002A26A5">
        <w:rPr>
          <w:rFonts w:ascii="Courier New" w:hAnsi="Courier New" w:cs="Courier New"/>
          <w:color w:val="A9B7C6"/>
          <w:lang w:val="en-AU"/>
        </w:rPr>
        <w:t>=</w:t>
      </w:r>
      <w:r w:rsidRPr="002A26A5">
        <w:rPr>
          <w:rFonts w:ascii="Courier New" w:hAnsi="Courier New" w:cs="Courier New"/>
          <w:color w:val="6A8759"/>
          <w:lang w:val="en-AU"/>
        </w:rPr>
        <w:t>'0.0.0.0'</w:t>
      </w:r>
      <w:r w:rsidRPr="002A26A5">
        <w:rPr>
          <w:rFonts w:ascii="Courier New" w:hAnsi="Courier New" w:cs="Courier New"/>
          <w:color w:val="A9B7C6"/>
          <w:lang w:val="en-AU"/>
        </w:rPr>
        <w:t>)</w:t>
      </w:r>
    </w:p>
    <w:p w14:paraId="4631A977" w14:textId="77777777" w:rsidR="0071396C" w:rsidRPr="002A26A5" w:rsidRDefault="0071396C" w:rsidP="0071396C">
      <w:pPr>
        <w:rPr>
          <w:lang w:val="en-AU"/>
        </w:rPr>
      </w:pPr>
    </w:p>
    <w:sectPr w:rsidR="0071396C" w:rsidRPr="002A26A5" w:rsidSect="008F571F">
      <w:headerReference w:type="default" r:id="rId28"/>
      <w:pgSz w:w="11906" w:h="16838" w:code="9"/>
      <w:pgMar w:top="1134" w:right="1871" w:bottom="1134" w:left="187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7B10F" w14:textId="77777777" w:rsidR="007909C7" w:rsidRDefault="007909C7">
      <w:r>
        <w:separator/>
      </w:r>
    </w:p>
  </w:endnote>
  <w:endnote w:type="continuationSeparator" w:id="0">
    <w:p w14:paraId="5F6AC4D6" w14:textId="77777777" w:rsidR="007909C7" w:rsidRDefault="007909C7">
      <w:r>
        <w:continuationSeparator/>
      </w:r>
    </w:p>
  </w:endnote>
  <w:endnote w:type="continuationNotice" w:id="1">
    <w:p w14:paraId="206DF6D4" w14:textId="77777777" w:rsidR="007909C7" w:rsidRDefault="007909C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echnic">
    <w:charset w:val="02"/>
    <w:family w:val="auto"/>
    <w:pitch w:val="variable"/>
    <w:sig w:usb0="00000000" w:usb1="10000000" w:usb2="00000000" w:usb3="00000000" w:csb0="80000000" w:csb1="00000000"/>
  </w:font>
  <w:font w:name="CommonBullets">
    <w:altName w:val="Webdings"/>
    <w:charset w:val="02"/>
    <w:family w:val="swiss"/>
    <w:pitch w:val="variable"/>
    <w:sig w:usb0="00000000" w:usb1="10000000" w:usb2="00000000" w:usb3="00000000" w:csb0="80000000" w:csb1="00000000"/>
  </w:font>
  <w:font w:name="Garamond"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3CFE5" w14:textId="77777777" w:rsidR="007755B1" w:rsidRPr="007755B1" w:rsidRDefault="007755B1" w:rsidP="007755B1">
    <w:pPr>
      <w:pStyle w:val="Footer"/>
      <w:pBdr>
        <w:top w:val="none" w:sz="0" w:space="0" w:color="auto"/>
      </w:pBdr>
      <w:tabs>
        <w:tab w:val="clear" w:pos="4536"/>
        <w:tab w:val="clear" w:pos="9072"/>
        <w:tab w:val="left" w:pos="3181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8C7E9" w14:textId="77777777" w:rsidR="001C01E3" w:rsidRDefault="001C01E3" w:rsidP="001C01E3">
    <w:pPr>
      <w:pStyle w:val="Footer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1A241" w14:textId="77777777" w:rsidR="007909C7" w:rsidRDefault="007909C7">
      <w:r>
        <w:separator/>
      </w:r>
    </w:p>
  </w:footnote>
  <w:footnote w:type="continuationSeparator" w:id="0">
    <w:p w14:paraId="290C05AC" w14:textId="77777777" w:rsidR="007909C7" w:rsidRDefault="007909C7">
      <w:r>
        <w:continuationSeparator/>
      </w:r>
    </w:p>
  </w:footnote>
  <w:footnote w:type="continuationNotice" w:id="1">
    <w:p w14:paraId="06BAC915" w14:textId="77777777" w:rsidR="007909C7" w:rsidRDefault="007909C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0502B" w14:textId="77777777" w:rsidR="002E351F" w:rsidRDefault="00CE42F1">
    <w:pPr>
      <w:pStyle w:val="Header"/>
      <w:rPr>
        <w:b w:val="0"/>
      </w:rPr>
    </w:pPr>
    <w:r>
      <w:rPr>
        <w:rStyle w:val="PageNumber"/>
        <w:b/>
      </w:rPr>
      <w:fldChar w:fldCharType="begin"/>
    </w:r>
    <w:r w:rsidR="002E351F">
      <w:rPr>
        <w:rStyle w:val="PageNumber"/>
        <w:b/>
      </w:rPr>
      <w:instrText xml:space="preserve"> PAGE </w:instrText>
    </w:r>
    <w:r>
      <w:rPr>
        <w:rStyle w:val="PageNumber"/>
        <w:b/>
      </w:rPr>
      <w:fldChar w:fldCharType="separate"/>
    </w:r>
    <w:r w:rsidR="002E351F">
      <w:rPr>
        <w:rStyle w:val="PageNumber"/>
        <w:b/>
        <w:noProof/>
      </w:rPr>
      <w:t>2</w:t>
    </w:r>
    <w:r>
      <w:rPr>
        <w:rStyle w:val="PageNumber"/>
        <w:b/>
      </w:rPr>
      <w:fldChar w:fldCharType="end"/>
    </w:r>
    <w:r w:rsidR="002E351F">
      <w:rPr>
        <w:rStyle w:val="PageNumber"/>
        <w:rFonts w:ascii="Symbol" w:eastAsia="Symbol" w:hAnsi="Symbol" w:cs="Symbol"/>
      </w:rPr>
      <w:t>¨</w:t>
    </w:r>
    <w:r w:rsidR="002E351F">
      <w:rPr>
        <w:rStyle w:val="PageNumber"/>
      </w:rPr>
      <w:tab/>
    </w:r>
    <w:r w:rsidR="002E351F">
      <w:rPr>
        <w:rStyle w:val="PageNumber"/>
      </w:rPr>
      <w:tab/>
    </w:r>
    <w:r w:rsidR="002E351F">
      <w:rPr>
        <w:rStyle w:val="PageNumber"/>
        <w:b/>
      </w:rPr>
      <w:t>Eindwerksjabloon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97CDC" w14:textId="77777777" w:rsidR="002E351F" w:rsidRPr="007755B1" w:rsidRDefault="002E351F" w:rsidP="007755B1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6AE16" w14:textId="77777777" w:rsidR="00153653" w:rsidRDefault="00153653" w:rsidP="00153653">
    <w:pPr>
      <w:pStyle w:val="Header"/>
      <w:pBdr>
        <w:bottom w:val="none" w:sz="0" w:space="0" w:color="auto"/>
      </w:pBd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94819" w14:textId="77777777" w:rsidR="007755B1" w:rsidRPr="008F571F" w:rsidRDefault="00CE42F1" w:rsidP="008F571F">
    <w:pPr>
      <w:pStyle w:val="Header"/>
      <w:pBdr>
        <w:bottom w:val="none" w:sz="0" w:space="0" w:color="auto"/>
      </w:pBdr>
      <w:jc w:val="center"/>
      <w:rPr>
        <w:sz w:val="16"/>
        <w:szCs w:val="16"/>
      </w:rPr>
    </w:pPr>
    <w:r w:rsidRPr="008F571F">
      <w:rPr>
        <w:sz w:val="16"/>
        <w:szCs w:val="16"/>
      </w:rPr>
      <w:fldChar w:fldCharType="begin"/>
    </w:r>
    <w:r w:rsidR="007755B1" w:rsidRPr="008F571F">
      <w:rPr>
        <w:sz w:val="16"/>
        <w:szCs w:val="16"/>
      </w:rPr>
      <w:instrText>PAGE   \* MERGEFORMAT</w:instrText>
    </w:r>
    <w:r w:rsidRPr="008F571F">
      <w:rPr>
        <w:sz w:val="16"/>
        <w:szCs w:val="16"/>
      </w:rPr>
      <w:fldChar w:fldCharType="separate"/>
    </w:r>
    <w:r w:rsidR="00CF6676">
      <w:rPr>
        <w:noProof/>
        <w:sz w:val="16"/>
        <w:szCs w:val="16"/>
      </w:rPr>
      <w:t>4</w:t>
    </w:r>
    <w:r w:rsidRPr="008F571F">
      <w:rPr>
        <w:sz w:val="16"/>
        <w:szCs w:val="16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07B4CF7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6848E7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FB"/>
    <w:multiLevelType w:val="multilevel"/>
    <w:tmpl w:val="D4E4C2FA"/>
    <w:lvl w:ilvl="0"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0A3E0E7D"/>
    <w:multiLevelType w:val="hybridMultilevel"/>
    <w:tmpl w:val="FA04F672"/>
    <w:lvl w:ilvl="0" w:tplc="013A564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07524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0E150040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15DA0CC2"/>
    <w:multiLevelType w:val="multilevel"/>
    <w:tmpl w:val="2AC40974"/>
    <w:lvl w:ilvl="0">
      <w:start w:val="1"/>
      <w:numFmt w:val="bullet"/>
      <w:pStyle w:val="Standaardopsomming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5"/>
      <w:numFmt w:val="bullet"/>
      <w:lvlText w:val="▪"/>
      <w:lvlJc w:val="left"/>
      <w:pPr>
        <w:tabs>
          <w:tab w:val="num" w:pos="907"/>
        </w:tabs>
        <w:ind w:left="907" w:hanging="453"/>
      </w:pPr>
      <w:rPr>
        <w:rFonts w:ascii="Times New Roman" w:cs="Times New Roman" w:hint="default"/>
      </w:rPr>
    </w:lvl>
    <w:lvl w:ilvl="2">
      <w:start w:val="1"/>
      <w:numFmt w:val="bullet"/>
      <w:lvlText w:val=""/>
      <w:lvlJc w:val="left"/>
      <w:pPr>
        <w:tabs>
          <w:tab w:val="num" w:pos="1304"/>
        </w:tabs>
        <w:ind w:left="1304" w:hanging="397"/>
      </w:pPr>
      <w:rPr>
        <w:rFonts w:ascii="Technic" w:hAnsi="Technic" w:hint="default"/>
      </w:rPr>
    </w:lvl>
    <w:lvl w:ilvl="3">
      <w:start w:val="1"/>
      <w:numFmt w:val="none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  <w:rPr>
        <w:rFonts w:hint="default"/>
      </w:rPr>
    </w:lvl>
  </w:abstractNum>
  <w:abstractNum w:abstractNumId="7" w15:restartNumberingAfterBreak="0">
    <w:nsid w:val="1B775A43"/>
    <w:multiLevelType w:val="singleLevel"/>
    <w:tmpl w:val="2B40BE7A"/>
    <w:lvl w:ilvl="0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8" w15:restartNumberingAfterBreak="0">
    <w:nsid w:val="1FC750DB"/>
    <w:multiLevelType w:val="multilevel"/>
    <w:tmpl w:val="B9EAE72C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028578C"/>
    <w:multiLevelType w:val="hybridMultilevel"/>
    <w:tmpl w:val="54F0CDB4"/>
    <w:lvl w:ilvl="0" w:tplc="013A564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620A29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215735FE"/>
    <w:multiLevelType w:val="hybridMultilevel"/>
    <w:tmpl w:val="3B1AB03E"/>
    <w:lvl w:ilvl="0" w:tplc="0813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8E0192"/>
    <w:multiLevelType w:val="multilevel"/>
    <w:tmpl w:val="7ACC517E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369C2C2F"/>
    <w:multiLevelType w:val="hybridMultilevel"/>
    <w:tmpl w:val="5DD055B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CA6F92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4A485EBE"/>
    <w:multiLevelType w:val="multilevel"/>
    <w:tmpl w:val="B4DE3C18"/>
    <w:lvl w:ilvl="0">
      <w:start w:val="3"/>
      <w:numFmt w:val="bullet"/>
      <w:lvlText w:val=""/>
      <w:lvlJc w:val="left"/>
      <w:pPr>
        <w:tabs>
          <w:tab w:val="num" w:pos="432"/>
        </w:tabs>
        <w:ind w:left="432" w:hanging="432"/>
      </w:pPr>
      <w:rPr>
        <w:rFonts w:ascii="CommonBullets" w:hAnsi="CommonBullets" w:hint="default"/>
      </w:rPr>
    </w:lvl>
    <w:lvl w:ilvl="1">
      <w:start w:val="5"/>
      <w:numFmt w:val="bullet"/>
      <w:lvlText w:val=""/>
      <w:lvlJc w:val="left"/>
      <w:pPr>
        <w:tabs>
          <w:tab w:val="num" w:pos="576"/>
        </w:tabs>
        <w:ind w:left="576" w:hanging="576"/>
      </w:pPr>
      <w:rPr>
        <w:rFonts w:ascii="CommonBullets" w:hAnsi="Garamond" w:hint="default"/>
      </w:rPr>
    </w:lvl>
    <w:lvl w:ilvl="2">
      <w:start w:val="1"/>
      <w:numFmt w:val="bullet"/>
      <w:lvlText w:val=""/>
      <w:lvlJc w:val="left"/>
      <w:pPr>
        <w:tabs>
          <w:tab w:val="num" w:pos="720"/>
        </w:tabs>
        <w:ind w:left="720" w:hanging="720"/>
      </w:pPr>
      <w:rPr>
        <w:rFonts w:ascii="CommonBullets" w:hAnsi="CommonBullets"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1584" w:hanging="1584"/>
      </w:pPr>
    </w:lvl>
  </w:abstractNum>
  <w:abstractNum w:abstractNumId="16" w15:restartNumberingAfterBreak="0">
    <w:nsid w:val="4C0F1542"/>
    <w:multiLevelType w:val="multilevel"/>
    <w:tmpl w:val="FDBA84D6"/>
    <w:lvl w:ilvl="0">
      <w:start w:val="1"/>
      <w:numFmt w:val="decimal"/>
      <w:lvlText w:val="%1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985"/>
        </w:tabs>
        <w:ind w:left="1985" w:hanging="198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8A335F3"/>
    <w:multiLevelType w:val="singleLevel"/>
    <w:tmpl w:val="2B40BE7A"/>
    <w:lvl w:ilvl="0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</w:abstractNum>
  <w:abstractNum w:abstractNumId="18" w15:restartNumberingAfterBreak="0">
    <w:nsid w:val="594873F7"/>
    <w:multiLevelType w:val="multilevel"/>
    <w:tmpl w:val="7C82EFCA"/>
    <w:lvl w:ilvl="0">
      <w:start w:val="1"/>
      <w:numFmt w:val="decimal"/>
      <w:pStyle w:val="Heading1"/>
      <w:lvlText w:val="%1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2580"/>
        </w:tabs>
        <w:ind w:left="2580" w:hanging="102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C7B1DEC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FD12571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7206382"/>
    <w:multiLevelType w:val="multilevel"/>
    <w:tmpl w:val="0413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2" w15:restartNumberingAfterBreak="0">
    <w:nsid w:val="7E6C37A4"/>
    <w:multiLevelType w:val="singleLevel"/>
    <w:tmpl w:val="0413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439636221">
    <w:abstractNumId w:val="16"/>
  </w:num>
  <w:num w:numId="2" w16cid:durableId="133257072">
    <w:abstractNumId w:val="0"/>
  </w:num>
  <w:num w:numId="3" w16cid:durableId="46300501">
    <w:abstractNumId w:val="8"/>
  </w:num>
  <w:num w:numId="4" w16cid:durableId="1993752609">
    <w:abstractNumId w:val="12"/>
  </w:num>
  <w:num w:numId="5" w16cid:durableId="1065294685">
    <w:abstractNumId w:val="18"/>
  </w:num>
  <w:num w:numId="6" w16cid:durableId="1044326046">
    <w:abstractNumId w:val="1"/>
  </w:num>
  <w:num w:numId="7" w16cid:durableId="480465234">
    <w:abstractNumId w:val="15"/>
  </w:num>
  <w:num w:numId="8" w16cid:durableId="780613050">
    <w:abstractNumId w:val="18"/>
  </w:num>
  <w:num w:numId="9" w16cid:durableId="684284812">
    <w:abstractNumId w:val="2"/>
  </w:num>
  <w:num w:numId="10" w16cid:durableId="2136944346">
    <w:abstractNumId w:val="17"/>
  </w:num>
  <w:num w:numId="11" w16cid:durableId="1922837848">
    <w:abstractNumId w:val="22"/>
  </w:num>
  <w:num w:numId="12" w16cid:durableId="1311209755">
    <w:abstractNumId w:val="19"/>
  </w:num>
  <w:num w:numId="13" w16cid:durableId="555432482">
    <w:abstractNumId w:val="10"/>
  </w:num>
  <w:num w:numId="14" w16cid:durableId="1106580363">
    <w:abstractNumId w:val="7"/>
  </w:num>
  <w:num w:numId="15" w16cid:durableId="1920287836">
    <w:abstractNumId w:val="6"/>
  </w:num>
  <w:num w:numId="16" w16cid:durableId="43797764">
    <w:abstractNumId w:val="6"/>
  </w:num>
  <w:num w:numId="17" w16cid:durableId="1884100395">
    <w:abstractNumId w:val="14"/>
  </w:num>
  <w:num w:numId="18" w16cid:durableId="194268639">
    <w:abstractNumId w:val="4"/>
  </w:num>
  <w:num w:numId="19" w16cid:durableId="1686444778">
    <w:abstractNumId w:val="20"/>
  </w:num>
  <w:num w:numId="20" w16cid:durableId="1309361462">
    <w:abstractNumId w:val="21"/>
  </w:num>
  <w:num w:numId="21" w16cid:durableId="885793828">
    <w:abstractNumId w:val="5"/>
  </w:num>
  <w:num w:numId="22" w16cid:durableId="1150825315">
    <w:abstractNumId w:val="11"/>
  </w:num>
  <w:num w:numId="23" w16cid:durableId="284195842">
    <w:abstractNumId w:val="13"/>
  </w:num>
  <w:num w:numId="24" w16cid:durableId="1992635761">
    <w:abstractNumId w:val="9"/>
  </w:num>
  <w:num w:numId="25" w16cid:durableId="7806861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mirrorMargins/>
  <w:proofState w:spelling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01E"/>
    <w:rsid w:val="000044A5"/>
    <w:rsid w:val="000054A8"/>
    <w:rsid w:val="0001185E"/>
    <w:rsid w:val="000206E6"/>
    <w:rsid w:val="00021212"/>
    <w:rsid w:val="00036FE9"/>
    <w:rsid w:val="000374A8"/>
    <w:rsid w:val="00040C01"/>
    <w:rsid w:val="00044AE8"/>
    <w:rsid w:val="000540BB"/>
    <w:rsid w:val="00054277"/>
    <w:rsid w:val="00055212"/>
    <w:rsid w:val="000608C0"/>
    <w:rsid w:val="00061941"/>
    <w:rsid w:val="000677C7"/>
    <w:rsid w:val="00071D97"/>
    <w:rsid w:val="00072B74"/>
    <w:rsid w:val="00076B25"/>
    <w:rsid w:val="00076B5B"/>
    <w:rsid w:val="00076C2A"/>
    <w:rsid w:val="00077957"/>
    <w:rsid w:val="00083787"/>
    <w:rsid w:val="00083DB7"/>
    <w:rsid w:val="00085973"/>
    <w:rsid w:val="00086AD9"/>
    <w:rsid w:val="0009041A"/>
    <w:rsid w:val="000919E0"/>
    <w:rsid w:val="000A138E"/>
    <w:rsid w:val="000B49AF"/>
    <w:rsid w:val="000C02D6"/>
    <w:rsid w:val="000D106A"/>
    <w:rsid w:val="000D6FF6"/>
    <w:rsid w:val="000D714F"/>
    <w:rsid w:val="000E0FA0"/>
    <w:rsid w:val="000E1628"/>
    <w:rsid w:val="000E2965"/>
    <w:rsid w:val="000F1CB2"/>
    <w:rsid w:val="000F24BA"/>
    <w:rsid w:val="000F3AE7"/>
    <w:rsid w:val="00102162"/>
    <w:rsid w:val="00107169"/>
    <w:rsid w:val="00112AA2"/>
    <w:rsid w:val="00116261"/>
    <w:rsid w:val="00121FE1"/>
    <w:rsid w:val="001232F2"/>
    <w:rsid w:val="00133D7F"/>
    <w:rsid w:val="001401E1"/>
    <w:rsid w:val="00140767"/>
    <w:rsid w:val="00140B37"/>
    <w:rsid w:val="00140C6D"/>
    <w:rsid w:val="00140F1B"/>
    <w:rsid w:val="00145A62"/>
    <w:rsid w:val="001471EE"/>
    <w:rsid w:val="00150DDB"/>
    <w:rsid w:val="00153653"/>
    <w:rsid w:val="00155D8C"/>
    <w:rsid w:val="001566D2"/>
    <w:rsid w:val="00160A49"/>
    <w:rsid w:val="001653B1"/>
    <w:rsid w:val="00166BB3"/>
    <w:rsid w:val="00167199"/>
    <w:rsid w:val="00171D23"/>
    <w:rsid w:val="00175DBF"/>
    <w:rsid w:val="00183E14"/>
    <w:rsid w:val="001872F2"/>
    <w:rsid w:val="001A1790"/>
    <w:rsid w:val="001A77D1"/>
    <w:rsid w:val="001B2E9D"/>
    <w:rsid w:val="001B673A"/>
    <w:rsid w:val="001C01E3"/>
    <w:rsid w:val="001C732B"/>
    <w:rsid w:val="001D0E9A"/>
    <w:rsid w:val="001D3F2A"/>
    <w:rsid w:val="001D4100"/>
    <w:rsid w:val="001D6FF5"/>
    <w:rsid w:val="001D7CBC"/>
    <w:rsid w:val="001E205C"/>
    <w:rsid w:val="001E6B63"/>
    <w:rsid w:val="001E7462"/>
    <w:rsid w:val="001F47F6"/>
    <w:rsid w:val="001F4D9B"/>
    <w:rsid w:val="001F5234"/>
    <w:rsid w:val="0020482E"/>
    <w:rsid w:val="00205421"/>
    <w:rsid w:val="002057E1"/>
    <w:rsid w:val="00220101"/>
    <w:rsid w:val="00230514"/>
    <w:rsid w:val="002311C8"/>
    <w:rsid w:val="00234814"/>
    <w:rsid w:val="00236FC2"/>
    <w:rsid w:val="00237DC0"/>
    <w:rsid w:val="00240EBE"/>
    <w:rsid w:val="00243F37"/>
    <w:rsid w:val="002460FE"/>
    <w:rsid w:val="0025157C"/>
    <w:rsid w:val="00252D36"/>
    <w:rsid w:val="00272584"/>
    <w:rsid w:val="00287D8A"/>
    <w:rsid w:val="00291F78"/>
    <w:rsid w:val="002927DA"/>
    <w:rsid w:val="002946C4"/>
    <w:rsid w:val="002A0152"/>
    <w:rsid w:val="002A2634"/>
    <w:rsid w:val="002A26A5"/>
    <w:rsid w:val="002A3280"/>
    <w:rsid w:val="002A5045"/>
    <w:rsid w:val="002A7523"/>
    <w:rsid w:val="002C76F3"/>
    <w:rsid w:val="002D4DE9"/>
    <w:rsid w:val="002E077F"/>
    <w:rsid w:val="002E26E9"/>
    <w:rsid w:val="002E31B2"/>
    <w:rsid w:val="002E351F"/>
    <w:rsid w:val="002E6F4F"/>
    <w:rsid w:val="002E7388"/>
    <w:rsid w:val="002F1C74"/>
    <w:rsid w:val="002F3251"/>
    <w:rsid w:val="002F3B9F"/>
    <w:rsid w:val="00300B4D"/>
    <w:rsid w:val="00300BDD"/>
    <w:rsid w:val="00307A3A"/>
    <w:rsid w:val="00310CE9"/>
    <w:rsid w:val="003164B2"/>
    <w:rsid w:val="003169B1"/>
    <w:rsid w:val="00326EC6"/>
    <w:rsid w:val="0032796D"/>
    <w:rsid w:val="00335415"/>
    <w:rsid w:val="003354F5"/>
    <w:rsid w:val="00340D9F"/>
    <w:rsid w:val="003454EB"/>
    <w:rsid w:val="00351740"/>
    <w:rsid w:val="00351EA9"/>
    <w:rsid w:val="00356BF9"/>
    <w:rsid w:val="00377E1A"/>
    <w:rsid w:val="00383E89"/>
    <w:rsid w:val="00384463"/>
    <w:rsid w:val="003910E8"/>
    <w:rsid w:val="00391A67"/>
    <w:rsid w:val="00393E16"/>
    <w:rsid w:val="0039604F"/>
    <w:rsid w:val="00396F53"/>
    <w:rsid w:val="003A4610"/>
    <w:rsid w:val="003A528D"/>
    <w:rsid w:val="003A6C3E"/>
    <w:rsid w:val="003B14DF"/>
    <w:rsid w:val="003B4188"/>
    <w:rsid w:val="003B4397"/>
    <w:rsid w:val="003B507B"/>
    <w:rsid w:val="003B586C"/>
    <w:rsid w:val="003D0883"/>
    <w:rsid w:val="003D4B3D"/>
    <w:rsid w:val="003E7C08"/>
    <w:rsid w:val="003F034D"/>
    <w:rsid w:val="003F5056"/>
    <w:rsid w:val="00406CEA"/>
    <w:rsid w:val="00410D91"/>
    <w:rsid w:val="0041570C"/>
    <w:rsid w:val="004158B4"/>
    <w:rsid w:val="00415CAC"/>
    <w:rsid w:val="0041690D"/>
    <w:rsid w:val="00424212"/>
    <w:rsid w:val="00431C76"/>
    <w:rsid w:val="004401CC"/>
    <w:rsid w:val="00444DDA"/>
    <w:rsid w:val="0044530A"/>
    <w:rsid w:val="00460055"/>
    <w:rsid w:val="0046163C"/>
    <w:rsid w:val="00464250"/>
    <w:rsid w:val="00465DC0"/>
    <w:rsid w:val="00465EF3"/>
    <w:rsid w:val="004746B1"/>
    <w:rsid w:val="00480EB9"/>
    <w:rsid w:val="00481CB9"/>
    <w:rsid w:val="00485418"/>
    <w:rsid w:val="004906EA"/>
    <w:rsid w:val="00492083"/>
    <w:rsid w:val="00494368"/>
    <w:rsid w:val="004A311C"/>
    <w:rsid w:val="004A3403"/>
    <w:rsid w:val="004B0A25"/>
    <w:rsid w:val="004B2D61"/>
    <w:rsid w:val="004B48E2"/>
    <w:rsid w:val="004C1862"/>
    <w:rsid w:val="004C3AD9"/>
    <w:rsid w:val="004C615D"/>
    <w:rsid w:val="004C6942"/>
    <w:rsid w:val="004C7F8E"/>
    <w:rsid w:val="004D3719"/>
    <w:rsid w:val="004D5064"/>
    <w:rsid w:val="004E194E"/>
    <w:rsid w:val="004E7420"/>
    <w:rsid w:val="004E7690"/>
    <w:rsid w:val="004F06C9"/>
    <w:rsid w:val="004F1124"/>
    <w:rsid w:val="004F1EEE"/>
    <w:rsid w:val="004F2548"/>
    <w:rsid w:val="004F36E7"/>
    <w:rsid w:val="004F4281"/>
    <w:rsid w:val="004F67C3"/>
    <w:rsid w:val="004F71AA"/>
    <w:rsid w:val="005014BE"/>
    <w:rsid w:val="00504BCC"/>
    <w:rsid w:val="005202AB"/>
    <w:rsid w:val="00522820"/>
    <w:rsid w:val="0053240F"/>
    <w:rsid w:val="0053444E"/>
    <w:rsid w:val="00535700"/>
    <w:rsid w:val="00535E9E"/>
    <w:rsid w:val="00546963"/>
    <w:rsid w:val="0055305C"/>
    <w:rsid w:val="005533F0"/>
    <w:rsid w:val="00556D8B"/>
    <w:rsid w:val="00560A6E"/>
    <w:rsid w:val="005628DD"/>
    <w:rsid w:val="0056579F"/>
    <w:rsid w:val="00566678"/>
    <w:rsid w:val="00571FFF"/>
    <w:rsid w:val="00573503"/>
    <w:rsid w:val="00596C52"/>
    <w:rsid w:val="005976E4"/>
    <w:rsid w:val="00597E6B"/>
    <w:rsid w:val="005A6BB0"/>
    <w:rsid w:val="005B2584"/>
    <w:rsid w:val="005B3598"/>
    <w:rsid w:val="005B3B76"/>
    <w:rsid w:val="005B450B"/>
    <w:rsid w:val="005C31C1"/>
    <w:rsid w:val="005C442E"/>
    <w:rsid w:val="005D2A36"/>
    <w:rsid w:val="005D379D"/>
    <w:rsid w:val="005D5C61"/>
    <w:rsid w:val="005E2A1B"/>
    <w:rsid w:val="005E2A53"/>
    <w:rsid w:val="005F0005"/>
    <w:rsid w:val="00601DEA"/>
    <w:rsid w:val="00614295"/>
    <w:rsid w:val="006158C1"/>
    <w:rsid w:val="00617173"/>
    <w:rsid w:val="00625984"/>
    <w:rsid w:val="006277C1"/>
    <w:rsid w:val="00633767"/>
    <w:rsid w:val="00637321"/>
    <w:rsid w:val="00640370"/>
    <w:rsid w:val="00641370"/>
    <w:rsid w:val="006472B9"/>
    <w:rsid w:val="00647409"/>
    <w:rsid w:val="00650176"/>
    <w:rsid w:val="0065194F"/>
    <w:rsid w:val="00652301"/>
    <w:rsid w:val="00652404"/>
    <w:rsid w:val="00654574"/>
    <w:rsid w:val="006628C2"/>
    <w:rsid w:val="0066295A"/>
    <w:rsid w:val="006635B2"/>
    <w:rsid w:val="00671875"/>
    <w:rsid w:val="006743F6"/>
    <w:rsid w:val="006813D9"/>
    <w:rsid w:val="00681B6D"/>
    <w:rsid w:val="006862CE"/>
    <w:rsid w:val="0069001E"/>
    <w:rsid w:val="00690B26"/>
    <w:rsid w:val="00692E62"/>
    <w:rsid w:val="00695761"/>
    <w:rsid w:val="00697CC4"/>
    <w:rsid w:val="006A05FE"/>
    <w:rsid w:val="006A17FC"/>
    <w:rsid w:val="006A2FE6"/>
    <w:rsid w:val="006A3E6A"/>
    <w:rsid w:val="006A4B2C"/>
    <w:rsid w:val="006A4D9D"/>
    <w:rsid w:val="006B1362"/>
    <w:rsid w:val="006B31A0"/>
    <w:rsid w:val="006C101D"/>
    <w:rsid w:val="006D3F02"/>
    <w:rsid w:val="006D648E"/>
    <w:rsid w:val="006E09C6"/>
    <w:rsid w:val="006E5F9F"/>
    <w:rsid w:val="006E7E79"/>
    <w:rsid w:val="006F2179"/>
    <w:rsid w:val="006F601C"/>
    <w:rsid w:val="00700985"/>
    <w:rsid w:val="00707838"/>
    <w:rsid w:val="0071111E"/>
    <w:rsid w:val="007119E6"/>
    <w:rsid w:val="0071396C"/>
    <w:rsid w:val="00714690"/>
    <w:rsid w:val="00716E05"/>
    <w:rsid w:val="0072255F"/>
    <w:rsid w:val="00724E46"/>
    <w:rsid w:val="007315C2"/>
    <w:rsid w:val="00732FD6"/>
    <w:rsid w:val="0073318B"/>
    <w:rsid w:val="00736219"/>
    <w:rsid w:val="0074122F"/>
    <w:rsid w:val="00741323"/>
    <w:rsid w:val="00742A6B"/>
    <w:rsid w:val="007474AB"/>
    <w:rsid w:val="00751961"/>
    <w:rsid w:val="00753BE2"/>
    <w:rsid w:val="00754403"/>
    <w:rsid w:val="00761E94"/>
    <w:rsid w:val="00762DF0"/>
    <w:rsid w:val="00762EA0"/>
    <w:rsid w:val="00772F57"/>
    <w:rsid w:val="007755B1"/>
    <w:rsid w:val="007909C7"/>
    <w:rsid w:val="007950CD"/>
    <w:rsid w:val="007A063A"/>
    <w:rsid w:val="007A3087"/>
    <w:rsid w:val="007A3870"/>
    <w:rsid w:val="007A76E3"/>
    <w:rsid w:val="007B0FD3"/>
    <w:rsid w:val="007B1481"/>
    <w:rsid w:val="007C3005"/>
    <w:rsid w:val="007C498C"/>
    <w:rsid w:val="007C49F8"/>
    <w:rsid w:val="007D0178"/>
    <w:rsid w:val="007D0910"/>
    <w:rsid w:val="007D66B9"/>
    <w:rsid w:val="007F1E24"/>
    <w:rsid w:val="007F6E1D"/>
    <w:rsid w:val="0080735A"/>
    <w:rsid w:val="0081241C"/>
    <w:rsid w:val="008135FD"/>
    <w:rsid w:val="00815431"/>
    <w:rsid w:val="00822A3D"/>
    <w:rsid w:val="00824C81"/>
    <w:rsid w:val="00827C42"/>
    <w:rsid w:val="00832AC4"/>
    <w:rsid w:val="00836241"/>
    <w:rsid w:val="00836269"/>
    <w:rsid w:val="00836A35"/>
    <w:rsid w:val="00837EFC"/>
    <w:rsid w:val="008411A9"/>
    <w:rsid w:val="008423E2"/>
    <w:rsid w:val="00843ADD"/>
    <w:rsid w:val="00846A21"/>
    <w:rsid w:val="00847E17"/>
    <w:rsid w:val="008508E0"/>
    <w:rsid w:val="00850D04"/>
    <w:rsid w:val="008546C3"/>
    <w:rsid w:val="00854D91"/>
    <w:rsid w:val="00854EA0"/>
    <w:rsid w:val="0086379B"/>
    <w:rsid w:val="00865190"/>
    <w:rsid w:val="00865504"/>
    <w:rsid w:val="00867AE6"/>
    <w:rsid w:val="00873C45"/>
    <w:rsid w:val="00875824"/>
    <w:rsid w:val="008814B9"/>
    <w:rsid w:val="00883EDC"/>
    <w:rsid w:val="00884671"/>
    <w:rsid w:val="008932D0"/>
    <w:rsid w:val="00893B1D"/>
    <w:rsid w:val="00896F80"/>
    <w:rsid w:val="008A58A3"/>
    <w:rsid w:val="008A667A"/>
    <w:rsid w:val="008A7812"/>
    <w:rsid w:val="008A7E65"/>
    <w:rsid w:val="008B4A35"/>
    <w:rsid w:val="008B7E7F"/>
    <w:rsid w:val="008C162C"/>
    <w:rsid w:val="008C52F1"/>
    <w:rsid w:val="008C605C"/>
    <w:rsid w:val="008C6769"/>
    <w:rsid w:val="008D7E9F"/>
    <w:rsid w:val="008E35B8"/>
    <w:rsid w:val="008E4019"/>
    <w:rsid w:val="008E455B"/>
    <w:rsid w:val="008E486F"/>
    <w:rsid w:val="008E790D"/>
    <w:rsid w:val="008F175F"/>
    <w:rsid w:val="008F18FA"/>
    <w:rsid w:val="008F571F"/>
    <w:rsid w:val="009007A5"/>
    <w:rsid w:val="009012FD"/>
    <w:rsid w:val="00902C06"/>
    <w:rsid w:val="0090475D"/>
    <w:rsid w:val="00907A64"/>
    <w:rsid w:val="00910D64"/>
    <w:rsid w:val="009139BD"/>
    <w:rsid w:val="009221B9"/>
    <w:rsid w:val="009307EE"/>
    <w:rsid w:val="00946784"/>
    <w:rsid w:val="00946EB9"/>
    <w:rsid w:val="0094707B"/>
    <w:rsid w:val="00953331"/>
    <w:rsid w:val="00955C80"/>
    <w:rsid w:val="00957B1A"/>
    <w:rsid w:val="00965B79"/>
    <w:rsid w:val="00975D41"/>
    <w:rsid w:val="00976392"/>
    <w:rsid w:val="00981E84"/>
    <w:rsid w:val="009823BA"/>
    <w:rsid w:val="009847F8"/>
    <w:rsid w:val="00987ED4"/>
    <w:rsid w:val="00992424"/>
    <w:rsid w:val="009A38F2"/>
    <w:rsid w:val="009B4E55"/>
    <w:rsid w:val="009C001F"/>
    <w:rsid w:val="009C0BA6"/>
    <w:rsid w:val="009D0706"/>
    <w:rsid w:val="009D3E2F"/>
    <w:rsid w:val="009F1D73"/>
    <w:rsid w:val="009F57F8"/>
    <w:rsid w:val="009F72DB"/>
    <w:rsid w:val="00A031EF"/>
    <w:rsid w:val="00A04C34"/>
    <w:rsid w:val="00A05B1E"/>
    <w:rsid w:val="00A0647A"/>
    <w:rsid w:val="00A12A6F"/>
    <w:rsid w:val="00A12DDB"/>
    <w:rsid w:val="00A17055"/>
    <w:rsid w:val="00A176F1"/>
    <w:rsid w:val="00A214ED"/>
    <w:rsid w:val="00A263F1"/>
    <w:rsid w:val="00A35D99"/>
    <w:rsid w:val="00A44B59"/>
    <w:rsid w:val="00A514A8"/>
    <w:rsid w:val="00A5268E"/>
    <w:rsid w:val="00A55751"/>
    <w:rsid w:val="00A568E8"/>
    <w:rsid w:val="00A56DF2"/>
    <w:rsid w:val="00A64580"/>
    <w:rsid w:val="00A64BE3"/>
    <w:rsid w:val="00A660D3"/>
    <w:rsid w:val="00A673F3"/>
    <w:rsid w:val="00A717D3"/>
    <w:rsid w:val="00A746C6"/>
    <w:rsid w:val="00A77E95"/>
    <w:rsid w:val="00A80B1A"/>
    <w:rsid w:val="00A81538"/>
    <w:rsid w:val="00A842C4"/>
    <w:rsid w:val="00A85DD8"/>
    <w:rsid w:val="00A86432"/>
    <w:rsid w:val="00A86C6D"/>
    <w:rsid w:val="00A8767D"/>
    <w:rsid w:val="00A90170"/>
    <w:rsid w:val="00A93001"/>
    <w:rsid w:val="00AA09AA"/>
    <w:rsid w:val="00AA220A"/>
    <w:rsid w:val="00AA7908"/>
    <w:rsid w:val="00AA7E40"/>
    <w:rsid w:val="00AB1B38"/>
    <w:rsid w:val="00AC0FEB"/>
    <w:rsid w:val="00AC1BB7"/>
    <w:rsid w:val="00AC3271"/>
    <w:rsid w:val="00AD5330"/>
    <w:rsid w:val="00AD7BC9"/>
    <w:rsid w:val="00AE2DC0"/>
    <w:rsid w:val="00AE36F3"/>
    <w:rsid w:val="00AE68DE"/>
    <w:rsid w:val="00AF4548"/>
    <w:rsid w:val="00B03A3B"/>
    <w:rsid w:val="00B0687C"/>
    <w:rsid w:val="00B12407"/>
    <w:rsid w:val="00B17E7F"/>
    <w:rsid w:val="00B229E6"/>
    <w:rsid w:val="00B32367"/>
    <w:rsid w:val="00B36F1E"/>
    <w:rsid w:val="00B476D5"/>
    <w:rsid w:val="00B51E52"/>
    <w:rsid w:val="00B57A24"/>
    <w:rsid w:val="00B6114D"/>
    <w:rsid w:val="00B62AE2"/>
    <w:rsid w:val="00B7209D"/>
    <w:rsid w:val="00B74052"/>
    <w:rsid w:val="00B74C34"/>
    <w:rsid w:val="00B81081"/>
    <w:rsid w:val="00B821E0"/>
    <w:rsid w:val="00B85D1D"/>
    <w:rsid w:val="00B85F2B"/>
    <w:rsid w:val="00B916E8"/>
    <w:rsid w:val="00BA0B68"/>
    <w:rsid w:val="00BA4F23"/>
    <w:rsid w:val="00BA562C"/>
    <w:rsid w:val="00BA60B6"/>
    <w:rsid w:val="00BA692D"/>
    <w:rsid w:val="00BA76C4"/>
    <w:rsid w:val="00BA774E"/>
    <w:rsid w:val="00BA7F8E"/>
    <w:rsid w:val="00BB2744"/>
    <w:rsid w:val="00BC0837"/>
    <w:rsid w:val="00BC0A52"/>
    <w:rsid w:val="00BC0F49"/>
    <w:rsid w:val="00BC3D01"/>
    <w:rsid w:val="00BC46ED"/>
    <w:rsid w:val="00BC4A2C"/>
    <w:rsid w:val="00BD3C95"/>
    <w:rsid w:val="00BD4B86"/>
    <w:rsid w:val="00BE068F"/>
    <w:rsid w:val="00BE13C7"/>
    <w:rsid w:val="00BE181A"/>
    <w:rsid w:val="00BF1AE7"/>
    <w:rsid w:val="00BF4420"/>
    <w:rsid w:val="00C057D7"/>
    <w:rsid w:val="00C06BB8"/>
    <w:rsid w:val="00C132D1"/>
    <w:rsid w:val="00C14E3F"/>
    <w:rsid w:val="00C17901"/>
    <w:rsid w:val="00C2326E"/>
    <w:rsid w:val="00C266AA"/>
    <w:rsid w:val="00C27B73"/>
    <w:rsid w:val="00C3279D"/>
    <w:rsid w:val="00C34D13"/>
    <w:rsid w:val="00C35AAD"/>
    <w:rsid w:val="00C374C9"/>
    <w:rsid w:val="00C402A7"/>
    <w:rsid w:val="00C4402E"/>
    <w:rsid w:val="00C44BFE"/>
    <w:rsid w:val="00C45BA4"/>
    <w:rsid w:val="00C6080A"/>
    <w:rsid w:val="00C60A45"/>
    <w:rsid w:val="00C63007"/>
    <w:rsid w:val="00C66869"/>
    <w:rsid w:val="00C73D9F"/>
    <w:rsid w:val="00C86BCC"/>
    <w:rsid w:val="00C87CAE"/>
    <w:rsid w:val="00C923B2"/>
    <w:rsid w:val="00C9315B"/>
    <w:rsid w:val="00C97EB4"/>
    <w:rsid w:val="00CB02C4"/>
    <w:rsid w:val="00CC0C9B"/>
    <w:rsid w:val="00CC557D"/>
    <w:rsid w:val="00CC78A3"/>
    <w:rsid w:val="00CD5DC8"/>
    <w:rsid w:val="00CE4144"/>
    <w:rsid w:val="00CE42F1"/>
    <w:rsid w:val="00CE4A38"/>
    <w:rsid w:val="00CE775C"/>
    <w:rsid w:val="00CF225A"/>
    <w:rsid w:val="00CF3323"/>
    <w:rsid w:val="00CF5CA2"/>
    <w:rsid w:val="00CF6676"/>
    <w:rsid w:val="00D0216D"/>
    <w:rsid w:val="00D05F76"/>
    <w:rsid w:val="00D20F91"/>
    <w:rsid w:val="00D27DFA"/>
    <w:rsid w:val="00D310C2"/>
    <w:rsid w:val="00D32A7D"/>
    <w:rsid w:val="00D32B77"/>
    <w:rsid w:val="00D34820"/>
    <w:rsid w:val="00D400E7"/>
    <w:rsid w:val="00D41CF2"/>
    <w:rsid w:val="00D430C1"/>
    <w:rsid w:val="00D443ED"/>
    <w:rsid w:val="00D46343"/>
    <w:rsid w:val="00D465A5"/>
    <w:rsid w:val="00D50DA4"/>
    <w:rsid w:val="00D6141D"/>
    <w:rsid w:val="00D64E06"/>
    <w:rsid w:val="00D66537"/>
    <w:rsid w:val="00D67C46"/>
    <w:rsid w:val="00D70D2A"/>
    <w:rsid w:val="00D736D9"/>
    <w:rsid w:val="00D745D0"/>
    <w:rsid w:val="00D77078"/>
    <w:rsid w:val="00D81102"/>
    <w:rsid w:val="00D840B8"/>
    <w:rsid w:val="00D85F1C"/>
    <w:rsid w:val="00D906AA"/>
    <w:rsid w:val="00D90990"/>
    <w:rsid w:val="00D938D6"/>
    <w:rsid w:val="00DA3523"/>
    <w:rsid w:val="00DA4C6A"/>
    <w:rsid w:val="00DB389A"/>
    <w:rsid w:val="00DB5ABA"/>
    <w:rsid w:val="00DC0707"/>
    <w:rsid w:val="00DC421B"/>
    <w:rsid w:val="00DD090B"/>
    <w:rsid w:val="00DD1B88"/>
    <w:rsid w:val="00DD23FD"/>
    <w:rsid w:val="00DD2CB5"/>
    <w:rsid w:val="00DD49C8"/>
    <w:rsid w:val="00DD7580"/>
    <w:rsid w:val="00DE5697"/>
    <w:rsid w:val="00DF3EBC"/>
    <w:rsid w:val="00DF6336"/>
    <w:rsid w:val="00E04705"/>
    <w:rsid w:val="00E078FD"/>
    <w:rsid w:val="00E10340"/>
    <w:rsid w:val="00E30870"/>
    <w:rsid w:val="00E30872"/>
    <w:rsid w:val="00E32536"/>
    <w:rsid w:val="00E33970"/>
    <w:rsid w:val="00E36518"/>
    <w:rsid w:val="00E379EF"/>
    <w:rsid w:val="00E37C43"/>
    <w:rsid w:val="00E40616"/>
    <w:rsid w:val="00E41A93"/>
    <w:rsid w:val="00E41BF0"/>
    <w:rsid w:val="00E4388C"/>
    <w:rsid w:val="00E45490"/>
    <w:rsid w:val="00E4696B"/>
    <w:rsid w:val="00E50853"/>
    <w:rsid w:val="00E57012"/>
    <w:rsid w:val="00E64F37"/>
    <w:rsid w:val="00E66630"/>
    <w:rsid w:val="00E6665A"/>
    <w:rsid w:val="00E75E1A"/>
    <w:rsid w:val="00E76127"/>
    <w:rsid w:val="00E76587"/>
    <w:rsid w:val="00E77D89"/>
    <w:rsid w:val="00E80D07"/>
    <w:rsid w:val="00E80DE6"/>
    <w:rsid w:val="00E83EA7"/>
    <w:rsid w:val="00E8732B"/>
    <w:rsid w:val="00E90574"/>
    <w:rsid w:val="00E921EB"/>
    <w:rsid w:val="00E92F49"/>
    <w:rsid w:val="00E945FC"/>
    <w:rsid w:val="00E9609F"/>
    <w:rsid w:val="00EB3E41"/>
    <w:rsid w:val="00EB4008"/>
    <w:rsid w:val="00EB75B0"/>
    <w:rsid w:val="00EC0A2E"/>
    <w:rsid w:val="00EC2FF2"/>
    <w:rsid w:val="00EC41A1"/>
    <w:rsid w:val="00EC468C"/>
    <w:rsid w:val="00EC56B1"/>
    <w:rsid w:val="00EC6E5E"/>
    <w:rsid w:val="00ED05C4"/>
    <w:rsid w:val="00ED115D"/>
    <w:rsid w:val="00ED3186"/>
    <w:rsid w:val="00ED3480"/>
    <w:rsid w:val="00ED4648"/>
    <w:rsid w:val="00EE0F11"/>
    <w:rsid w:val="00EE6AB9"/>
    <w:rsid w:val="00EF1175"/>
    <w:rsid w:val="00EF6653"/>
    <w:rsid w:val="00EF7816"/>
    <w:rsid w:val="00F00306"/>
    <w:rsid w:val="00F04C18"/>
    <w:rsid w:val="00F054BB"/>
    <w:rsid w:val="00F13B24"/>
    <w:rsid w:val="00F160E9"/>
    <w:rsid w:val="00F207C8"/>
    <w:rsid w:val="00F2518B"/>
    <w:rsid w:val="00F34483"/>
    <w:rsid w:val="00F36A7D"/>
    <w:rsid w:val="00F40E03"/>
    <w:rsid w:val="00F4700F"/>
    <w:rsid w:val="00F5501C"/>
    <w:rsid w:val="00F62FAB"/>
    <w:rsid w:val="00F63932"/>
    <w:rsid w:val="00F754C0"/>
    <w:rsid w:val="00F80CFE"/>
    <w:rsid w:val="00F826C1"/>
    <w:rsid w:val="00F873A3"/>
    <w:rsid w:val="00F87435"/>
    <w:rsid w:val="00F951C4"/>
    <w:rsid w:val="00F951FC"/>
    <w:rsid w:val="00FA4E23"/>
    <w:rsid w:val="00FA52B0"/>
    <w:rsid w:val="00FA659C"/>
    <w:rsid w:val="00FA75EF"/>
    <w:rsid w:val="00FB250A"/>
    <w:rsid w:val="00FB2F3F"/>
    <w:rsid w:val="00FB321B"/>
    <w:rsid w:val="00FB6D4E"/>
    <w:rsid w:val="00FB78E7"/>
    <w:rsid w:val="00FC105E"/>
    <w:rsid w:val="00FC12A0"/>
    <w:rsid w:val="00FC1E6B"/>
    <w:rsid w:val="00FC50E0"/>
    <w:rsid w:val="00FC548E"/>
    <w:rsid w:val="00FC5B42"/>
    <w:rsid w:val="00FD311D"/>
    <w:rsid w:val="00FD3229"/>
    <w:rsid w:val="00FD75D5"/>
    <w:rsid w:val="00FE244B"/>
    <w:rsid w:val="00FE5913"/>
    <w:rsid w:val="00FE5FEB"/>
    <w:rsid w:val="00FF1F4F"/>
    <w:rsid w:val="00FF269F"/>
    <w:rsid w:val="00FF70D9"/>
    <w:rsid w:val="00FF75BD"/>
    <w:rsid w:val="03332B5B"/>
    <w:rsid w:val="1395CC26"/>
    <w:rsid w:val="265DA3F7"/>
    <w:rsid w:val="27106290"/>
    <w:rsid w:val="2A25F22D"/>
    <w:rsid w:val="3166A852"/>
    <w:rsid w:val="340251B6"/>
    <w:rsid w:val="392981E7"/>
    <w:rsid w:val="3E7D42CD"/>
    <w:rsid w:val="4B4EE57C"/>
    <w:rsid w:val="4DFC00E8"/>
    <w:rsid w:val="50F588AB"/>
    <w:rsid w:val="528C6945"/>
    <w:rsid w:val="535F5436"/>
    <w:rsid w:val="5FD0D69B"/>
    <w:rsid w:val="605BC4F8"/>
    <w:rsid w:val="617C868F"/>
    <w:rsid w:val="6C2BAD2B"/>
    <w:rsid w:val="7A0F7CBC"/>
    <w:rsid w:val="7C477A26"/>
    <w:rsid w:val="7CA4C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BA79F4"/>
  <w15:docId w15:val="{E93D4E34-483D-415D-9367-88FDCBC11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Times New Roman" w:hAnsi="Verdana" w:cs="Calibri"/>
        <w:lang w:val="nl-BE" w:eastAsia="nl-BE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53331"/>
    <w:pPr>
      <w:spacing w:after="240"/>
    </w:pPr>
  </w:style>
  <w:style w:type="paragraph" w:styleId="Heading1">
    <w:name w:val="heading 1"/>
    <w:basedOn w:val="Normal"/>
    <w:next w:val="Normal"/>
    <w:qFormat/>
    <w:rsid w:val="00953331"/>
    <w:pPr>
      <w:pageBreakBefore/>
      <w:numPr>
        <w:numId w:val="5"/>
      </w:numPr>
      <w:spacing w:after="120"/>
      <w:outlineLvl w:val="0"/>
    </w:pPr>
    <w:rPr>
      <w:b/>
      <w:smallCaps/>
      <w:kern w:val="32"/>
      <w:sz w:val="32"/>
    </w:rPr>
  </w:style>
  <w:style w:type="paragraph" w:styleId="Heading2">
    <w:name w:val="heading 2"/>
    <w:basedOn w:val="Normal"/>
    <w:next w:val="Normal"/>
    <w:qFormat/>
    <w:rsid w:val="00CF5CA2"/>
    <w:pPr>
      <w:keepNext/>
      <w:numPr>
        <w:ilvl w:val="1"/>
        <w:numId w:val="5"/>
      </w:numPr>
      <w:spacing w:before="360"/>
      <w:ind w:left="1021"/>
      <w:outlineLvl w:val="1"/>
    </w:pPr>
    <w:rPr>
      <w:b/>
      <w:bCs/>
      <w:iCs/>
      <w:sz w:val="24"/>
      <w:szCs w:val="28"/>
    </w:rPr>
  </w:style>
  <w:style w:type="paragraph" w:styleId="Heading3">
    <w:name w:val="heading 3"/>
    <w:basedOn w:val="Normal"/>
    <w:next w:val="Normal"/>
    <w:qFormat/>
    <w:rsid w:val="00953331"/>
    <w:pPr>
      <w:keepNext/>
      <w:numPr>
        <w:ilvl w:val="2"/>
        <w:numId w:val="5"/>
      </w:numPr>
      <w:spacing w:before="240"/>
      <w:outlineLvl w:val="2"/>
    </w:pPr>
    <w:rPr>
      <w:b/>
    </w:rPr>
  </w:style>
  <w:style w:type="paragraph" w:styleId="Heading4">
    <w:name w:val="heading 4"/>
    <w:basedOn w:val="Normal"/>
    <w:next w:val="Normal"/>
    <w:qFormat/>
    <w:rsid w:val="00953331"/>
    <w:pPr>
      <w:keepNext/>
      <w:numPr>
        <w:ilvl w:val="3"/>
        <w:numId w:val="5"/>
      </w:numPr>
      <w:spacing w:before="240"/>
      <w:outlineLvl w:val="3"/>
    </w:pPr>
  </w:style>
  <w:style w:type="paragraph" w:styleId="Heading5">
    <w:name w:val="heading 5"/>
    <w:basedOn w:val="Normal"/>
    <w:next w:val="Normal"/>
    <w:qFormat/>
    <w:rsid w:val="00953331"/>
    <w:pPr>
      <w:keepNext/>
      <w:outlineLvl w:val="4"/>
    </w:pPr>
  </w:style>
  <w:style w:type="paragraph" w:styleId="Heading6">
    <w:name w:val="heading 6"/>
    <w:basedOn w:val="Normal"/>
    <w:next w:val="Normal"/>
    <w:qFormat/>
    <w:rsid w:val="00953331"/>
    <w:pPr>
      <w:keepNext/>
      <w:outlineLvl w:val="5"/>
    </w:pPr>
    <w:rPr>
      <w:i/>
    </w:rPr>
  </w:style>
  <w:style w:type="paragraph" w:styleId="Heading7">
    <w:name w:val="heading 7"/>
    <w:basedOn w:val="Normal"/>
    <w:next w:val="Normal"/>
    <w:qFormat/>
    <w:rsid w:val="00953331"/>
    <w:pPr>
      <w:keepNext/>
      <w:outlineLvl w:val="6"/>
    </w:pPr>
  </w:style>
  <w:style w:type="paragraph" w:styleId="Heading8">
    <w:name w:val="heading 8"/>
    <w:basedOn w:val="Normal"/>
    <w:next w:val="Normal"/>
    <w:qFormat/>
    <w:rsid w:val="00953331"/>
    <w:pPr>
      <w:keepNext/>
      <w:outlineLvl w:val="7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autoRedefine/>
    <w:semiHidden/>
    <w:rsid w:val="00953331"/>
    <w:pPr>
      <w:tabs>
        <w:tab w:val="right" w:leader="dot" w:pos="9061"/>
      </w:tabs>
      <w:spacing w:after="120"/>
      <w:ind w:left="1021"/>
    </w:pPr>
    <w:rPr>
      <w:b/>
      <w:caps/>
      <w:noProof/>
    </w:rPr>
  </w:style>
  <w:style w:type="paragraph" w:customStyle="1" w:styleId="Standaardcursief">
    <w:name w:val="Standaard cursief"/>
    <w:basedOn w:val="Normal"/>
    <w:next w:val="Normal"/>
    <w:rsid w:val="00953331"/>
    <w:pPr>
      <w:spacing w:after="120"/>
    </w:pPr>
    <w:rPr>
      <w:i/>
    </w:rPr>
  </w:style>
  <w:style w:type="paragraph" w:styleId="Header">
    <w:name w:val="header"/>
    <w:basedOn w:val="Normal"/>
    <w:rsid w:val="00953331"/>
    <w:pPr>
      <w:pBdr>
        <w:bottom w:val="single" w:sz="4" w:space="1" w:color="auto"/>
      </w:pBdr>
      <w:tabs>
        <w:tab w:val="center" w:pos="4536"/>
        <w:tab w:val="right" w:pos="9072"/>
      </w:tabs>
      <w:spacing w:after="360"/>
    </w:pPr>
    <w:rPr>
      <w:b/>
      <w:sz w:val="18"/>
    </w:rPr>
  </w:style>
  <w:style w:type="paragraph" w:styleId="Date">
    <w:name w:val="Date"/>
    <w:basedOn w:val="Normal"/>
    <w:next w:val="Normal"/>
    <w:rsid w:val="00953331"/>
    <w:rPr>
      <w:sz w:val="18"/>
    </w:rPr>
  </w:style>
  <w:style w:type="paragraph" w:customStyle="1" w:styleId="Kopzondernummer">
    <w:name w:val="Kop zonder nummer"/>
    <w:basedOn w:val="Normal"/>
    <w:next w:val="Normal"/>
    <w:autoRedefine/>
    <w:qFormat/>
    <w:rsid w:val="00953331"/>
    <w:pPr>
      <w:pageBreakBefore/>
      <w:outlineLvl w:val="0"/>
    </w:pPr>
    <w:rPr>
      <w:b/>
      <w:smallCaps/>
      <w:sz w:val="32"/>
    </w:rPr>
  </w:style>
  <w:style w:type="paragraph" w:styleId="TOC1">
    <w:name w:val="toc 1"/>
    <w:basedOn w:val="Normal"/>
    <w:next w:val="Normal"/>
    <w:autoRedefine/>
    <w:uiPriority w:val="39"/>
    <w:rsid w:val="00953331"/>
    <w:pPr>
      <w:keepNext/>
      <w:tabs>
        <w:tab w:val="left" w:pos="1021"/>
        <w:tab w:val="right" w:leader="dot" w:pos="9062"/>
      </w:tabs>
      <w:spacing w:before="120" w:after="120"/>
      <w:ind w:left="1021" w:hanging="1021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rsid w:val="00953331"/>
    <w:pPr>
      <w:keepNext/>
      <w:tabs>
        <w:tab w:val="left" w:pos="1021"/>
        <w:tab w:val="right" w:leader="dot" w:pos="9060"/>
      </w:tabs>
      <w:spacing w:after="0"/>
      <w:ind w:left="1021" w:hanging="1021"/>
    </w:pPr>
    <w:rPr>
      <w:b/>
      <w:noProof/>
    </w:rPr>
  </w:style>
  <w:style w:type="paragraph" w:styleId="TOC3">
    <w:name w:val="toc 3"/>
    <w:basedOn w:val="Normal"/>
    <w:next w:val="Normal"/>
    <w:autoRedefine/>
    <w:uiPriority w:val="39"/>
    <w:rsid w:val="00953331"/>
    <w:pPr>
      <w:tabs>
        <w:tab w:val="left" w:pos="1021"/>
        <w:tab w:val="right" w:leader="dot" w:pos="9060"/>
      </w:tabs>
      <w:spacing w:after="0"/>
      <w:ind w:left="1021" w:hanging="102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953331"/>
    <w:pPr>
      <w:tabs>
        <w:tab w:val="left" w:pos="1021"/>
        <w:tab w:val="right" w:leader="dot" w:pos="9061"/>
      </w:tabs>
      <w:spacing w:after="0"/>
      <w:ind w:left="1021" w:hanging="1021"/>
    </w:pPr>
    <w:rPr>
      <w:sz w:val="16"/>
    </w:rPr>
  </w:style>
  <w:style w:type="paragraph" w:styleId="TOC5">
    <w:name w:val="toc 5"/>
    <w:basedOn w:val="Normal"/>
    <w:next w:val="Normal"/>
    <w:autoRedefine/>
    <w:semiHidden/>
    <w:rsid w:val="00953331"/>
    <w:pPr>
      <w:tabs>
        <w:tab w:val="right" w:leader="dot" w:pos="9060"/>
      </w:tabs>
      <w:spacing w:after="0"/>
      <w:ind w:left="2042" w:hanging="1021"/>
    </w:pPr>
    <w:rPr>
      <w:noProof/>
    </w:rPr>
  </w:style>
  <w:style w:type="paragraph" w:styleId="TOC6">
    <w:name w:val="toc 6"/>
    <w:basedOn w:val="Normal"/>
    <w:next w:val="Normal"/>
    <w:autoRedefine/>
    <w:semiHidden/>
    <w:rsid w:val="00953331"/>
    <w:pPr>
      <w:tabs>
        <w:tab w:val="right" w:leader="dot" w:pos="9060"/>
      </w:tabs>
      <w:spacing w:after="0"/>
      <w:ind w:left="1021"/>
    </w:pPr>
    <w:rPr>
      <w:noProof/>
    </w:rPr>
  </w:style>
  <w:style w:type="character" w:styleId="Hyperlink">
    <w:name w:val="Hyperlink"/>
    <w:basedOn w:val="DefaultParagraphFont"/>
    <w:uiPriority w:val="99"/>
    <w:rsid w:val="00953331"/>
    <w:rPr>
      <w:rFonts w:ascii="Verdana" w:hAnsi="Verdana"/>
      <w:color w:val="0000FF"/>
      <w:sz w:val="20"/>
      <w:u w:val="single"/>
    </w:rPr>
  </w:style>
  <w:style w:type="paragraph" w:styleId="Footer">
    <w:name w:val="footer"/>
    <w:basedOn w:val="Normal"/>
    <w:rsid w:val="00953331"/>
    <w:pPr>
      <w:pBdr>
        <w:top w:val="single" w:sz="4" w:space="1" w:color="auto"/>
      </w:pBdr>
      <w:tabs>
        <w:tab w:val="center" w:pos="4536"/>
        <w:tab w:val="right" w:pos="9072"/>
      </w:tabs>
      <w:spacing w:before="360"/>
    </w:pPr>
    <w:rPr>
      <w:b/>
      <w:sz w:val="18"/>
    </w:rPr>
  </w:style>
  <w:style w:type="paragraph" w:styleId="Index2">
    <w:name w:val="index 2"/>
    <w:basedOn w:val="Normal"/>
    <w:next w:val="Normal"/>
    <w:autoRedefine/>
    <w:semiHidden/>
    <w:rsid w:val="00953331"/>
    <w:pPr>
      <w:spacing w:after="0"/>
      <w:ind w:left="442" w:hanging="221"/>
    </w:pPr>
    <w:rPr>
      <w:i/>
    </w:rPr>
  </w:style>
  <w:style w:type="character" w:styleId="PageNumber">
    <w:name w:val="page number"/>
    <w:basedOn w:val="DefaultParagraphFont"/>
    <w:rsid w:val="00953331"/>
    <w:rPr>
      <w:rFonts w:ascii="Verdana" w:hAnsi="Verdana"/>
      <w:b/>
      <w:sz w:val="18"/>
    </w:rPr>
  </w:style>
  <w:style w:type="character" w:styleId="FootnoteReference">
    <w:name w:val="footnote reference"/>
    <w:basedOn w:val="DefaultParagraphFont"/>
    <w:semiHidden/>
    <w:rsid w:val="00953331"/>
    <w:rPr>
      <w:rFonts w:ascii="Times New Roman" w:hAnsi="Times New Roman"/>
      <w:sz w:val="20"/>
      <w:vertAlign w:val="superscript"/>
    </w:rPr>
  </w:style>
  <w:style w:type="paragraph" w:styleId="FootnoteText">
    <w:name w:val="footnote text"/>
    <w:basedOn w:val="Normal"/>
    <w:semiHidden/>
    <w:rsid w:val="00953331"/>
    <w:rPr>
      <w:sz w:val="22"/>
    </w:rPr>
  </w:style>
  <w:style w:type="paragraph" w:styleId="Caption">
    <w:name w:val="caption"/>
    <w:basedOn w:val="Normal"/>
    <w:next w:val="Normal"/>
    <w:qFormat/>
    <w:rsid w:val="00953331"/>
    <w:pPr>
      <w:keepNext/>
      <w:tabs>
        <w:tab w:val="left" w:pos="1134"/>
      </w:tabs>
      <w:spacing w:after="0"/>
      <w:ind w:left="1701" w:hanging="1701"/>
    </w:pPr>
    <w:rPr>
      <w:bCs/>
      <w:i/>
      <w:sz w:val="18"/>
    </w:rPr>
  </w:style>
  <w:style w:type="paragraph" w:styleId="BodyText">
    <w:name w:val="Body Text"/>
    <w:basedOn w:val="Normal"/>
    <w:rsid w:val="00953331"/>
  </w:style>
  <w:style w:type="paragraph" w:styleId="Index1">
    <w:name w:val="index 1"/>
    <w:basedOn w:val="Normal"/>
    <w:next w:val="Normal"/>
    <w:autoRedefine/>
    <w:semiHidden/>
    <w:rsid w:val="00953331"/>
    <w:pPr>
      <w:spacing w:after="0"/>
      <w:ind w:left="221" w:hanging="221"/>
    </w:pPr>
  </w:style>
  <w:style w:type="paragraph" w:styleId="IndexHeading">
    <w:name w:val="index heading"/>
    <w:basedOn w:val="Normal"/>
    <w:next w:val="Index1"/>
    <w:semiHidden/>
    <w:rsid w:val="00953331"/>
    <w:pPr>
      <w:pageBreakBefore/>
    </w:pPr>
    <w:rPr>
      <w:b/>
      <w:smallCaps/>
      <w:sz w:val="28"/>
    </w:rPr>
  </w:style>
  <w:style w:type="character" w:styleId="FollowedHyperlink">
    <w:name w:val="FollowedHyperlink"/>
    <w:basedOn w:val="DefaultParagraphFont"/>
    <w:rsid w:val="00953331"/>
    <w:rPr>
      <w:rFonts w:ascii="Verdana" w:hAnsi="Verdana"/>
      <w:color w:val="800080"/>
      <w:sz w:val="20"/>
      <w:u w:val="single"/>
    </w:rPr>
  </w:style>
  <w:style w:type="paragraph" w:styleId="EndnoteText">
    <w:name w:val="endnote text"/>
    <w:basedOn w:val="Normal"/>
    <w:semiHidden/>
    <w:rsid w:val="00953331"/>
    <w:rPr>
      <w:sz w:val="22"/>
    </w:rPr>
  </w:style>
  <w:style w:type="character" w:styleId="EndnoteReference">
    <w:name w:val="endnote reference"/>
    <w:basedOn w:val="DefaultParagraphFont"/>
    <w:semiHidden/>
    <w:rsid w:val="00953331"/>
    <w:rPr>
      <w:rFonts w:ascii="Times New Roman" w:hAnsi="Times New Roman"/>
      <w:sz w:val="20"/>
      <w:vertAlign w:val="superscript"/>
    </w:rPr>
  </w:style>
  <w:style w:type="paragraph" w:styleId="TableofFigures">
    <w:name w:val="table of figures"/>
    <w:basedOn w:val="Normal"/>
    <w:next w:val="Normal"/>
    <w:semiHidden/>
    <w:rsid w:val="00953331"/>
    <w:pPr>
      <w:spacing w:after="0"/>
      <w:ind w:left="1134" w:hanging="1134"/>
    </w:pPr>
  </w:style>
  <w:style w:type="paragraph" w:styleId="TableofAuthorities">
    <w:name w:val="table of authorities"/>
    <w:basedOn w:val="Normal"/>
    <w:next w:val="Normal"/>
    <w:semiHidden/>
    <w:rsid w:val="00953331"/>
    <w:pPr>
      <w:tabs>
        <w:tab w:val="right" w:pos="2835"/>
        <w:tab w:val="right" w:leader="dot" w:pos="9072"/>
      </w:tabs>
    </w:pPr>
    <w:rPr>
      <w:smallCaps/>
    </w:rPr>
  </w:style>
  <w:style w:type="paragraph" w:styleId="TOAHeading">
    <w:name w:val="toa heading"/>
    <w:basedOn w:val="Normal"/>
    <w:next w:val="Normal"/>
    <w:semiHidden/>
    <w:rsid w:val="00953331"/>
    <w:pPr>
      <w:pageBreakBefore/>
      <w:outlineLvl w:val="0"/>
    </w:pPr>
    <w:rPr>
      <w:rFonts w:ascii="Arial" w:hAnsi="Arial"/>
      <w:b/>
      <w:smallCaps/>
      <w:sz w:val="28"/>
    </w:rPr>
  </w:style>
  <w:style w:type="paragraph" w:customStyle="1" w:styleId="Standaardopsomming">
    <w:name w:val="Standaard opsomming"/>
    <w:basedOn w:val="Normal"/>
    <w:rsid w:val="00953331"/>
    <w:pPr>
      <w:numPr>
        <w:numId w:val="15"/>
      </w:numPr>
      <w:spacing w:after="120"/>
      <w:ind w:left="357" w:hanging="357"/>
      <w:contextualSpacing/>
    </w:pPr>
  </w:style>
  <w:style w:type="paragraph" w:customStyle="1" w:styleId="Standaardzonderwitruimte">
    <w:name w:val="Standaard zonder witruimte"/>
    <w:basedOn w:val="Normal"/>
    <w:next w:val="Normal"/>
    <w:rsid w:val="00953331"/>
    <w:pPr>
      <w:spacing w:after="0"/>
    </w:pPr>
  </w:style>
  <w:style w:type="paragraph" w:customStyle="1" w:styleId="Standaardkleinzonderwit">
    <w:name w:val="Standaard klein zonder wit"/>
    <w:basedOn w:val="Date"/>
    <w:next w:val="Normal"/>
    <w:rsid w:val="00953331"/>
    <w:pPr>
      <w:spacing w:after="0"/>
    </w:pPr>
    <w:rPr>
      <w:sz w:val="16"/>
    </w:rPr>
  </w:style>
  <w:style w:type="paragraph" w:styleId="Index3">
    <w:name w:val="index 3"/>
    <w:basedOn w:val="Normal"/>
    <w:next w:val="Normal"/>
    <w:autoRedefine/>
    <w:semiHidden/>
    <w:rsid w:val="00953331"/>
    <w:pPr>
      <w:ind w:left="690" w:hanging="230"/>
    </w:pPr>
  </w:style>
  <w:style w:type="paragraph" w:styleId="Index4">
    <w:name w:val="index 4"/>
    <w:basedOn w:val="Normal"/>
    <w:next w:val="Normal"/>
    <w:autoRedefine/>
    <w:semiHidden/>
    <w:rsid w:val="00953331"/>
    <w:pPr>
      <w:ind w:left="920" w:hanging="230"/>
    </w:pPr>
  </w:style>
  <w:style w:type="paragraph" w:styleId="Index5">
    <w:name w:val="index 5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  <w:rPr>
      <w:noProof/>
    </w:rPr>
  </w:style>
  <w:style w:type="paragraph" w:styleId="Index6">
    <w:name w:val="index 6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7">
    <w:name w:val="index 7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8">
    <w:name w:val="index 8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</w:style>
  <w:style w:type="paragraph" w:styleId="Index9">
    <w:name w:val="index 9"/>
    <w:basedOn w:val="Normal"/>
    <w:next w:val="Normal"/>
    <w:autoRedefine/>
    <w:semiHidden/>
    <w:rsid w:val="00953331"/>
    <w:pPr>
      <w:tabs>
        <w:tab w:val="right" w:leader="dot" w:pos="9061"/>
      </w:tabs>
      <w:ind w:left="1021"/>
    </w:pPr>
    <w:rPr>
      <w:noProof/>
    </w:rPr>
  </w:style>
  <w:style w:type="paragraph" w:styleId="TOC8">
    <w:name w:val="toc 8"/>
    <w:basedOn w:val="Normal"/>
    <w:next w:val="Normal"/>
    <w:autoRedefine/>
    <w:semiHidden/>
    <w:rsid w:val="00953331"/>
    <w:pPr>
      <w:tabs>
        <w:tab w:val="right" w:leader="dot" w:pos="9061"/>
      </w:tabs>
      <w:spacing w:after="0"/>
      <w:ind w:left="1021"/>
    </w:pPr>
    <w:rPr>
      <w:noProof/>
      <w:szCs w:val="24"/>
      <w:lang w:eastAsia="nl-NL"/>
    </w:rPr>
  </w:style>
  <w:style w:type="paragraph" w:styleId="TOC9">
    <w:name w:val="toc 9"/>
    <w:basedOn w:val="Normal"/>
    <w:next w:val="Normal"/>
    <w:autoRedefine/>
    <w:semiHidden/>
    <w:rsid w:val="00953331"/>
    <w:pPr>
      <w:spacing w:after="0"/>
      <w:ind w:left="2042" w:hanging="1021"/>
    </w:pPr>
    <w:rPr>
      <w:szCs w:val="24"/>
      <w:lang w:eastAsia="nl-NL"/>
    </w:rPr>
  </w:style>
  <w:style w:type="paragraph" w:customStyle="1" w:styleId="bronvermelding">
    <w:name w:val="bronvermelding"/>
    <w:basedOn w:val="Normal"/>
    <w:next w:val="Normal"/>
    <w:rsid w:val="00953331"/>
    <w:pPr>
      <w:spacing w:after="0"/>
    </w:pPr>
    <w:rPr>
      <w:smallCaps/>
      <w:sz w:val="18"/>
    </w:rPr>
  </w:style>
  <w:style w:type="paragraph" w:customStyle="1" w:styleId="Kopnietininhoud">
    <w:name w:val="Kop niet in inhoud"/>
    <w:basedOn w:val="Kopzondernummer"/>
    <w:next w:val="Normal"/>
    <w:rsid w:val="00953331"/>
  </w:style>
  <w:style w:type="table" w:styleId="TableGrid">
    <w:name w:val="Table Grid"/>
    <w:basedOn w:val="TableNormal"/>
    <w:uiPriority w:val="59"/>
    <w:rsid w:val="00953331"/>
    <w:pPr>
      <w:spacing w:after="240"/>
    </w:pPr>
    <w:rPr>
      <w:rFonts w:ascii="Calibri" w:hAnsi="Calibri" w:cstheme="minorHAnsi"/>
      <w:bCs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ver-titel">
    <w:name w:val="Cover - titel"/>
    <w:rsid w:val="008F571F"/>
    <w:pPr>
      <w:jc w:val="right"/>
    </w:pPr>
    <w:rPr>
      <w:rFonts w:ascii="Arial" w:eastAsiaTheme="minorHAnsi" w:hAnsi="Arial" w:cstheme="minorBidi"/>
      <w:b/>
      <w:bCs/>
      <w:caps/>
      <w:color w:val="F04C25"/>
      <w:sz w:val="36"/>
      <w:szCs w:val="38"/>
      <w:lang w:eastAsia="en-US"/>
    </w:rPr>
  </w:style>
  <w:style w:type="paragraph" w:customStyle="1" w:styleId="Cover-ondertitel">
    <w:name w:val="Cover - ondertitel"/>
    <w:rsid w:val="008F571F"/>
    <w:pPr>
      <w:spacing w:before="120"/>
      <w:jc w:val="right"/>
    </w:pPr>
    <w:rPr>
      <w:rFonts w:ascii="Arial" w:eastAsiaTheme="minorHAnsi" w:hAnsi="Arial" w:cstheme="minorBidi"/>
      <w:b/>
      <w:bCs/>
      <w:color w:val="009CAB"/>
      <w:sz w:val="36"/>
      <w:szCs w:val="38"/>
      <w:lang w:eastAsia="en-US"/>
    </w:rPr>
  </w:style>
  <w:style w:type="paragraph" w:customStyle="1" w:styleId="Cover-namen">
    <w:name w:val="Cover - namen"/>
    <w:rsid w:val="008F571F"/>
    <w:rPr>
      <w:rFonts w:ascii="Arial" w:eastAsiaTheme="minorHAnsi" w:hAnsi="Arial" w:cstheme="minorBidi"/>
      <w:bCs/>
      <w:color w:val="373737"/>
      <w:sz w:val="18"/>
      <w:szCs w:val="19"/>
      <w:lang w:eastAsia="en-US"/>
    </w:rPr>
  </w:style>
  <w:style w:type="paragraph" w:customStyle="1" w:styleId="Cover-opleiding">
    <w:name w:val="Cover - opleiding"/>
    <w:rsid w:val="008F571F"/>
    <w:pPr>
      <w:spacing w:after="20"/>
      <w:jc w:val="right"/>
    </w:pPr>
    <w:rPr>
      <w:rFonts w:ascii="Arial" w:eastAsiaTheme="minorHAnsi" w:hAnsi="Arial" w:cstheme="minorBidi"/>
      <w:b/>
      <w:bCs/>
      <w:color w:val="F04C25"/>
      <w:sz w:val="22"/>
      <w:szCs w:val="24"/>
      <w:lang w:val="en-US" w:eastAsia="en-US"/>
    </w:rPr>
  </w:style>
  <w:style w:type="paragraph" w:customStyle="1" w:styleId="Cover-afstudeerrichting">
    <w:name w:val="Cover - afstudeerrichting"/>
    <w:rsid w:val="008F571F"/>
    <w:pPr>
      <w:jc w:val="right"/>
    </w:pPr>
    <w:rPr>
      <w:rFonts w:ascii="Arial" w:eastAsiaTheme="minorHAnsi" w:hAnsi="Arial" w:cstheme="minorBidi"/>
      <w:bCs/>
      <w:color w:val="009CAB"/>
      <w:sz w:val="22"/>
      <w:szCs w:val="24"/>
      <w:lang w:eastAsia="en-US"/>
    </w:rPr>
  </w:style>
  <w:style w:type="paragraph" w:customStyle="1" w:styleId="Cover-academiejaarcampus">
    <w:name w:val="Cover - academiejaar/campus"/>
    <w:rsid w:val="008F571F"/>
    <w:pPr>
      <w:spacing w:after="200" w:line="276" w:lineRule="auto"/>
      <w:jc w:val="right"/>
    </w:pPr>
    <w:rPr>
      <w:rFonts w:ascii="Arial" w:eastAsiaTheme="minorHAnsi" w:hAnsi="Arial" w:cstheme="minorBidi"/>
      <w:bCs/>
      <w:color w:val="373737"/>
      <w:sz w:val="16"/>
      <w:szCs w:val="16"/>
      <w:lang w:eastAsia="en-US"/>
    </w:rPr>
  </w:style>
  <w:style w:type="paragraph" w:customStyle="1" w:styleId="Cover-graad">
    <w:name w:val="Cover - graad"/>
    <w:rsid w:val="008F571F"/>
    <w:pPr>
      <w:jc w:val="right"/>
    </w:pPr>
    <w:rPr>
      <w:rFonts w:ascii="Arial" w:eastAsiaTheme="minorHAnsi" w:hAnsi="Arial" w:cstheme="minorBidi"/>
      <w:b/>
      <w:bCs/>
      <w:color w:val="373737"/>
      <w:sz w:val="18"/>
      <w:szCs w:val="19"/>
      <w:lang w:eastAsia="en-US"/>
    </w:rPr>
  </w:style>
  <w:style w:type="paragraph" w:styleId="ListParagraph">
    <w:name w:val="List Paragraph"/>
    <w:basedOn w:val="Normal"/>
    <w:uiPriority w:val="34"/>
    <w:qFormat/>
    <w:rsid w:val="008F571F"/>
    <w:pPr>
      <w:ind w:left="720"/>
      <w:contextualSpacing/>
    </w:pPr>
    <w:rPr>
      <w:rFonts w:cs="Times New Roman"/>
      <w:bCs/>
      <w:lang w:val="nl-NL" w:eastAsia="en-US"/>
    </w:rPr>
  </w:style>
  <w:style w:type="character" w:styleId="CommentReference">
    <w:name w:val="annotation reference"/>
    <w:basedOn w:val="DefaultParagraphFont"/>
    <w:semiHidden/>
    <w:unhideWhenUsed/>
    <w:rsid w:val="00F873A3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F873A3"/>
  </w:style>
  <w:style w:type="character" w:customStyle="1" w:styleId="CommentTextChar">
    <w:name w:val="Comment Text Char"/>
    <w:basedOn w:val="DefaultParagraphFont"/>
    <w:link w:val="CommentText"/>
    <w:semiHidden/>
    <w:rsid w:val="00F873A3"/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F873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F873A3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F873A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F873A3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614295"/>
  </w:style>
  <w:style w:type="character" w:styleId="UnresolvedMention">
    <w:name w:val="Unresolved Mention"/>
    <w:basedOn w:val="DefaultParagraphFont"/>
    <w:uiPriority w:val="99"/>
    <w:semiHidden/>
    <w:unhideWhenUsed/>
    <w:rsid w:val="00A05B1E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AC0FEB"/>
    <w:pPr>
      <w:keepNext/>
      <w:keepLines/>
      <w:pageBreakBefore w:val="0"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kern w:val="0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470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4700F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6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7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5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9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90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85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3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hyperlink" Target="https://stackoverflow.com/questions/52244707/pip-unable-to-install-fastai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dium.com/featurepreneur/deploy-a-machine-learning-model-using-streamlit-a7ef163c19b0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s://www.vertopal.com/en/convert/ipynb-to-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stackoverflow.com/questions/68303551/typeerror-object-of-type-tensor-is-not-json-serializable-dict-to-json-error-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dn2.hubspot.net/hubfs/414695/43952042_10157894147748275_6634612350668242944_o.jpg" TargetMode="External"/><Relationship Id="rId23" Type="http://schemas.openxmlformats.org/officeDocument/2006/relationships/hyperlink" Target="https://towardsdatascience.com/how-to-build-a-machine-learning-api-using-flask-2fb345518801" TargetMode="External"/><Relationship Id="rId28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hyperlink" Target="https://towardsdatascience.com/deploy-a-machine-learning-model-using-flask-da580f84e60c" TargetMode="External"/><Relationship Id="rId27" Type="http://schemas.openxmlformats.org/officeDocument/2006/relationships/hyperlink" Target="https://colab.research.google.com/drive/15xpfB2nOYYBVxMg8Bmg1SxZyHGeVENgG?usp=sharing" TargetMode="External"/><Relationship Id="rId3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B:\V&amp;D\PVMD_13_14\eindwerk\sjabloon%20eindwerk.dotx" TargetMode="Externa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Aut16</b:Tag>
    <b:SourceType>InternetSite</b:SourceType>
    <b:Guid>{C5789FEB-9529-4A75-8BE6-9C0C3C7F2C67}</b:Guid>
    <b:Author>
      <b:Author>
        <b:NameList>
          <b:Person>
            <b:Last>Autodesk</b:Last>
          </b:Person>
        </b:NameList>
      </b:Author>
    </b:Author>
    <b:Title>System requirements for Autodesk Inventor 2017 products</b:Title>
    <b:InternetSiteTitle>knowledge.autodesk.com</b:InternetSiteTitle>
    <b:Year>15 september 2016</b:Year>
    <b:URL>https://knowledge.autodesk.com/support/inventor-products/troubleshooting/caas/sfdcarticles/sfdcarticles/System-requirements-for-Autodesk-Inventor-2017-products.html</b:URL>
    <b:YearAccessed>1 januari 2017</b:YearAccessed>
    <b:RefOrder>4</b:RefOrder>
  </b:Source>
  <b:Source>
    <b:Tag>Cor11</b:Tag>
    <b:SourceType>InternetSite</b:SourceType>
    <b:Guid>{255CBC38-7C47-4660-ADA0-E234D42512F3}</b:Guid>
    <b:Title>Corsair computerbehuizing: Carbride Series SPEC-01-Zwart</b:Title>
    <b:InternetSiteTitle>ww.centralpoint.be</b:InternetSiteTitle>
    <b:Year>2011</b:Year>
    <b:URL>https://www.centralpoint.be/nl/computerbehuizingen/corsair/carbide-series-spec-01-art-cc-9011056-ww-num-2483915/?ref=115&amp;gclid=Cj0KEQiA7qLDBRD9xJ7PscDCu5IBEiQAqo3BxC7AfG76uOHCgtJBKGacJuHdgEwQq40GdSfsV2HplGsaAp_L8P8HAQ&amp;gclsrc=aw.ds&amp;dclid=CPKD353TodECFQKVdw</b:URL>
    <b:YearAccessed>1 januari 2017</b:YearAccessed>
    <b:Author>
      <b:Author>
        <b:NameList>
          <b:Person>
            <b:Last>Centralpoint</b:Last>
          </b:Person>
        </b:NameList>
      </b:Author>
    </b:Author>
    <b:RefOrder>1</b:RefOrder>
  </b:Source>
  <b:Source>
    <b:Tag>BVd98</b:Tag>
    <b:SourceType>InternetSite</b:SourceType>
    <b:Guid>{552C336D-4CE8-4C5F-A146-79E3E4F03FB3}</b:Guid>
    <b:Author>
      <b:Author>
        <b:NameList>
          <b:Person>
            <b:Last>tweakers</b:Last>
          </b:Person>
        </b:NameList>
      </b:Author>
    </b:Author>
    <b:Title>MSI GeForce GTX 1050 GAMING X 2G - Prijzen</b:Title>
    <b:InternetSiteTitle>tweakers.net</b:InternetSiteTitle>
    <b:Year>1998</b:Year>
    <b:URL>https://tweakers.net/pricewatch/637339/msi-geforce-gtx-1050-gaming-x-2g.html</b:URL>
    <b:YearAccessed>1 januari 2017</b:YearAccessed>
    <b:RefOrder>3</b:RefOrder>
  </b:Source>
  <b:Source>
    <b:Tag>BVD98</b:Tag>
    <b:SourceType>InternetSite</b:SourceType>
    <b:Guid>{C930114A-BEA6-4E05-93B1-43F9A28BBC3C}</b:Guid>
    <b:Author>
      <b:Author>
        <b:NameList>
          <b:Person>
            <b:Last>tweakers</b:Last>
          </b:Person>
        </b:NameList>
      </b:Author>
    </b:Author>
    <b:Title>MSI H81M-P33-Prijzen</b:Title>
    <b:InternetSiteTitle>tweakers.net</b:InternetSiteTitle>
    <b:Year>1998</b:Year>
    <b:URL>https://tweakers.net/pricewatch/354317/msi-h81m-p33.html</b:URL>
    <b:YearAccessed>1 januari 2017</b:YearAccessed>
    <b:RefOrder>2</b:RefOrder>
  </b:Source>
  <b:Source>
    <b:Tag>blusd</b:Tag>
    <b:SourceType>InternetSite</b:SourceType>
    <b:Guid>{0C9D855F-C124-41D1-8BD2-7F01AD653579}</b:Guid>
    <b:Author>
      <b:Author>
        <b:NameList>
          <b:Person>
            <b:Last>cool</b:Last>
            <b:First>blue</b:First>
          </b:Person>
        </b:NameList>
      </b:Author>
    </b:Author>
    <b:Title>Intel Core I7 4790K</b:Title>
    <b:InternetSiteTitle>www.proccesorstore.be</b:InternetSiteTitle>
    <b:Year>s.d</b:Year>
    <b:URL>http://www.processorstore.be/product/476816/intel-core-i7-4790k.html?ref=309849&amp;label=22723-FA715137-8175-4212-A2C5-D7B94E31DF66S161236230955domain-&amp;gclid=Cj0KEQiA7qLDBRD9xJ7PscDCu5IBEiQAqo3BxEXNTvs0Mv69oapSxEVrw0L_bXeR1Ets8LUJeKD2m6gaAsYc8P8HAQ</b:URL>
    <b:YearAccessed>1 januari 2017</b:YearAccessed>
    <b:RefOrder>6</b:RefOrder>
  </b:Source>
  <b:Source>
    <b:Tag>coosd</b:Tag>
    <b:SourceType>InternetSite</b:SourceType>
    <b:Guid>{3EE42CD5-D8EA-494C-A92E-9498E98DCCB5}</b:Guid>
    <b:Author>
      <b:Author>
        <b:NameList>
          <b:Person>
            <b:Last>cool</b:Last>
            <b:First>blue</b:First>
          </b:Person>
        </b:NameList>
      </b:Author>
    </b:Author>
    <b:Title>INTEL CORE I7 4790</b:Title>
    <b:InternetSiteTitle>www.processorstore.be</b:InternetSiteTitle>
    <b:Year>s.d</b:Year>
    <b:URL>http://www.processorstore.be/product/455410/intel-core-i7-4790.html</b:URL>
    <b:YearAccessed>1 januari 2017</b:YearAccessed>
    <b:RefOrder>5</b:RefOrder>
  </b:Source>
  <b:Source>
    <b:Tag>coosd1</b:Tag>
    <b:SourceType>InternetSite</b:SourceType>
    <b:Guid>{AD704D6B-472F-47AC-B7FF-651A388D8B34}</b:Guid>
    <b:Author>
      <b:Author>
        <b:NameList>
          <b:Person>
            <b:Last>cool</b:Last>
            <b:First>blue</b:First>
          </b:Person>
        </b:NameList>
      </b:Author>
    </b:Author>
    <b:Title>WD RED WD10EFRX 1 TB</b:Title>
    <b:InternetSiteTitle>www.hardeschijfstore.be</b:InternetSiteTitle>
    <b:Year>s.d</b:Year>
    <b:URL>http://www.hardeschijfstore.be/product/215557/category-183881/wd-red-wd10efrx-1-tb.html</b:URL>
    <b:YearAccessed>1 januari 2017</b:YearAccessed>
    <b:RefOrder>7</b:RefOrder>
  </b:Source>
  <b:Source>
    <b:Tag>coosd2</b:Tag>
    <b:SourceType>InternetSite</b:SourceType>
    <b:Guid>{EE6E2B3F-E553-4711-A2C0-2CE0F6B7F559}</b:Guid>
    <b:Author>
      <b:Author>
        <b:NameList>
          <b:Person>
            <b:Last>cool</b:Last>
            <b:First>blue</b:First>
          </b:Person>
        </b:NameList>
      </b:Author>
    </b:Author>
    <b:Title>SAMSUNG SSD 750 EVO 250 GB</b:Title>
    <b:InternetSiteTitle>www.hardeschijfstore.be</b:InternetSiteTitle>
    <b:Year>s.d</b:Year>
    <b:URL>http://www.hardeschijfstore.be/product/704658/category-183882/samsung-ssd-750-evo-250-gb.html</b:URL>
    <b:YearAccessed>1 januari 2017</b:YearAccessed>
    <b:RefOrder>8</b:RefOrder>
  </b:Source>
  <b:Source>
    <b:Tag>artsd</b:Tag>
    <b:SourceType>InternetSite</b:SourceType>
    <b:Guid>{9692AB72-06E5-4712-93A0-018D3F5F5AE9}</b:Guid>
    <b:Author>
      <b:Author>
        <b:NameList>
          <b:Person>
            <b:Last>art&amp;craft</b:Last>
          </b:Person>
        </b:NameList>
      </b:Author>
    </b:Author>
    <b:Title>Corsair Builder Series VS550 550 Watt Power Supply EU</b:Title>
    <b:InternetSiteTitle>ww.artencraft.be</b:InternetSiteTitle>
    <b:Year>s.d</b:Year>
    <b:URL>https://www.artencraft.be/nl/corsair-builder-series-vs550-550-watt-power-supply-eu-443004.html?gclid=Cj0KEQiA7qLDBRD9xJ7PscDCu5IBEiQAqo3BxL28fF_hRjPrCgSBnghCu_bM_hsw_XDgSEiG3a8pRbwaAgf88P8HAQ</b:URL>
    <b:YearAccessed>1 januari 2017</b:YearAccessed>
    <b:RefOrder>9</b:RefOrder>
  </b:Source>
  <b:Source>
    <b:Tag>Micsd</b:Tag>
    <b:SourceType>InternetSite</b:SourceType>
    <b:Guid>{598E0DC9-6192-432B-AFD0-415F9E691CC5}</b:Guid>
    <b:Author>
      <b:Author>
        <b:NameList>
          <b:Person>
            <b:Last>Micorsoft</b:Last>
          </b:Person>
        </b:NameList>
      </b:Author>
    </b:Author>
    <b:Title>Windows 10 Home</b:Title>
    <b:InternetSiteTitle>ww.microsoftstore.be</b:InternetSiteTitle>
    <b:Year>s.d</b:Year>
    <b:URL>https://www.microsoftstore.com/store/mseea/nl_BE/pdp/Windows-10-Home/productID.320437800?s_kwcid=AL!4249!3!136873358167!p!!g!!windows%2010%20home&amp;WT.mc_id=pointitsem+Google+Adwords+Windows+10+-+NL&amp;ef_id=WCCq6AAAAA@XVjdw:20170101223406:s</b:URL>
    <b:YearAccessed>1 januari 2017</b:YearAccessed>
    <b:RefOrder>10</b:RefOrder>
  </b:Source>
  <b:Source>
    <b:Tag>Micsd1</b:Tag>
    <b:SourceType>InternetSite</b:SourceType>
    <b:Guid>{E9CF6119-DEBB-4DEA-9B46-05830906D4DC}</b:Guid>
    <b:Author>
      <b:Author>
        <b:NameList>
          <b:Person>
            <b:Last>Microsoft</b:Last>
          </b:Person>
        </b:NameList>
      </b:Author>
    </b:Author>
    <b:Title>Windows 10 Pro</b:Title>
    <b:InternetSiteTitle>ww.microsoftstore.be</b:InternetSiteTitle>
    <b:Year>s.d</b:Year>
    <b:URL>https://www.microsoftstore.com/store/mseea/nl_BE/pdp/Windows-10-Pro/productID.320433200?s_kwcid=AL!4249!3!139399856360!e!!g!!microsoft%20windows%2010%20pro&amp;WT.mc_id=pointitsem+Google+Adwords+Windows+10+-+NL&amp;ef_id=WCCq6AAAAA@XVjdw:20170101223609:s</b:URL>
    <b:YearAccessed>1 januari 2017</b:YearAccessed>
    <b:RefOrder>11</b:RefOrder>
  </b:Source>
</b:Sources>
</file>

<file path=customXml/itemProps1.xml><?xml version="1.0" encoding="utf-8"?>
<ds:datastoreItem xmlns:ds="http://schemas.openxmlformats.org/officeDocument/2006/customXml" ds:itemID="{6C91A368-DCCE-41B9-B057-8F37356C2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eindwerk.dotx</Template>
  <TotalTime>341</TotalTime>
  <Pages>1</Pages>
  <Words>1849</Words>
  <Characters>10542</Characters>
  <Application>Microsoft Office Word</Application>
  <DocSecurity>4</DocSecurity>
  <Lines>87</Lines>
  <Paragraphs>24</Paragraphs>
  <ScaleCrop>false</ScaleCrop>
  <Company>KH Kempen - Campus Geel</Company>
  <LinksUpToDate>false</LinksUpToDate>
  <CharactersWithSpaces>12367</CharactersWithSpaces>
  <SharedDoc>false</SharedDoc>
  <HLinks>
    <vt:vector size="138" baseType="variant">
      <vt:variant>
        <vt:i4>4259864</vt:i4>
      </vt:variant>
      <vt:variant>
        <vt:i4>114</vt:i4>
      </vt:variant>
      <vt:variant>
        <vt:i4>0</vt:i4>
      </vt:variant>
      <vt:variant>
        <vt:i4>5</vt:i4>
      </vt:variant>
      <vt:variant>
        <vt:lpwstr>https://colab.research.google.com/drive/15xpfB2nOYYBVxMg8Bmg1SxZyHGeVENgG?usp=sharing</vt:lpwstr>
      </vt:variant>
      <vt:variant>
        <vt:lpwstr/>
      </vt:variant>
      <vt:variant>
        <vt:i4>1704002</vt:i4>
      </vt:variant>
      <vt:variant>
        <vt:i4>111</vt:i4>
      </vt:variant>
      <vt:variant>
        <vt:i4>0</vt:i4>
      </vt:variant>
      <vt:variant>
        <vt:i4>5</vt:i4>
      </vt:variant>
      <vt:variant>
        <vt:lpwstr>https://stackoverflow.com/questions/52244707/pip-unable-to-install-fastai</vt:lpwstr>
      </vt:variant>
      <vt:variant>
        <vt:lpwstr/>
      </vt:variant>
      <vt:variant>
        <vt:i4>983065</vt:i4>
      </vt:variant>
      <vt:variant>
        <vt:i4>108</vt:i4>
      </vt:variant>
      <vt:variant>
        <vt:i4>0</vt:i4>
      </vt:variant>
      <vt:variant>
        <vt:i4>5</vt:i4>
      </vt:variant>
      <vt:variant>
        <vt:lpwstr>https://www.vertopal.com/en/convert/ipynb-to-pdf</vt:lpwstr>
      </vt:variant>
      <vt:variant>
        <vt:lpwstr/>
      </vt:variant>
      <vt:variant>
        <vt:i4>3080224</vt:i4>
      </vt:variant>
      <vt:variant>
        <vt:i4>105</vt:i4>
      </vt:variant>
      <vt:variant>
        <vt:i4>0</vt:i4>
      </vt:variant>
      <vt:variant>
        <vt:i4>5</vt:i4>
      </vt:variant>
      <vt:variant>
        <vt:lpwstr>https://stackoverflow.com/questions/68303551/typeerror-object-of-type-tensor-is-not-json-serializable-dict-to-json-error-i</vt:lpwstr>
      </vt:variant>
      <vt:variant>
        <vt:lpwstr/>
      </vt:variant>
      <vt:variant>
        <vt:i4>4063358</vt:i4>
      </vt:variant>
      <vt:variant>
        <vt:i4>102</vt:i4>
      </vt:variant>
      <vt:variant>
        <vt:i4>0</vt:i4>
      </vt:variant>
      <vt:variant>
        <vt:i4>5</vt:i4>
      </vt:variant>
      <vt:variant>
        <vt:lpwstr>https://towardsdatascience.com/how-to-build-a-machine-learning-api-using-flask-2fb345518801</vt:lpwstr>
      </vt:variant>
      <vt:variant>
        <vt:lpwstr/>
      </vt:variant>
      <vt:variant>
        <vt:i4>2228322</vt:i4>
      </vt:variant>
      <vt:variant>
        <vt:i4>99</vt:i4>
      </vt:variant>
      <vt:variant>
        <vt:i4>0</vt:i4>
      </vt:variant>
      <vt:variant>
        <vt:i4>5</vt:i4>
      </vt:variant>
      <vt:variant>
        <vt:lpwstr>https://towardsdatascience.com/deploy-a-machine-learning-model-using-flask-da580f84e60c</vt:lpwstr>
      </vt:variant>
      <vt:variant>
        <vt:lpwstr/>
      </vt:variant>
      <vt:variant>
        <vt:i4>4063272</vt:i4>
      </vt:variant>
      <vt:variant>
        <vt:i4>96</vt:i4>
      </vt:variant>
      <vt:variant>
        <vt:i4>0</vt:i4>
      </vt:variant>
      <vt:variant>
        <vt:i4>5</vt:i4>
      </vt:variant>
      <vt:variant>
        <vt:lpwstr>https://medium.com/featurepreneur/deploy-a-machine-learning-model-using-streamlit-a7ef163c19b0</vt:lpwstr>
      </vt:variant>
      <vt:variant>
        <vt:lpwstr/>
      </vt:variant>
      <vt:variant>
        <vt:i4>6422621</vt:i4>
      </vt:variant>
      <vt:variant>
        <vt:i4>93</vt:i4>
      </vt:variant>
      <vt:variant>
        <vt:i4>0</vt:i4>
      </vt:variant>
      <vt:variant>
        <vt:i4>5</vt:i4>
      </vt:variant>
      <vt:variant>
        <vt:lpwstr>https://cdn2.hubspot.net/hubfs/414695/43952042_10157894147748275_6634612350668242944_o.jpg</vt:lpwstr>
      </vt:variant>
      <vt:variant>
        <vt:lpwstr/>
      </vt:variant>
      <vt:variant>
        <vt:i4>1966129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_Toc121851429</vt:lpwstr>
      </vt:variant>
      <vt:variant>
        <vt:i4>1966129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_Toc121851428</vt:lpwstr>
      </vt:variant>
      <vt:variant>
        <vt:i4>1966129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_Toc121851427</vt:lpwstr>
      </vt:variant>
      <vt:variant>
        <vt:i4>1966129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_Toc121851426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_Toc121851425</vt:lpwstr>
      </vt:variant>
      <vt:variant>
        <vt:i4>1966129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_Toc121851424</vt:lpwstr>
      </vt:variant>
      <vt:variant>
        <vt:i4>1966129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_Toc121851423</vt:lpwstr>
      </vt:variant>
      <vt:variant>
        <vt:i4>1966129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_Toc121851422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_Toc121851421</vt:lpwstr>
      </vt:variant>
      <vt:variant>
        <vt:i4>1966129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_Toc121851420</vt:lpwstr>
      </vt:variant>
      <vt:variant>
        <vt:i4>1900593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_Toc121851419</vt:lpwstr>
      </vt:variant>
      <vt:variant>
        <vt:i4>1900593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_Toc121851418</vt:lpwstr>
      </vt:variant>
      <vt:variant>
        <vt:i4>1900593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_Toc121851417</vt:lpwstr>
      </vt:variant>
      <vt:variant>
        <vt:i4>1900593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_Toc121851416</vt:lpwstr>
      </vt:variant>
      <vt:variant>
        <vt:i4>1900593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_Toc121851415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Technische Labo's</dc:creator>
  <cp:keywords/>
  <cp:lastModifiedBy>Robin</cp:lastModifiedBy>
  <cp:revision>283</cp:revision>
  <cp:lastPrinted>2017-01-02T16:58:00Z</cp:lastPrinted>
  <dcterms:created xsi:type="dcterms:W3CDTF">2022-10-20T06:49:00Z</dcterms:created>
  <dcterms:modified xsi:type="dcterms:W3CDTF">2022-12-14T03:17:00Z</dcterms:modified>
</cp:coreProperties>
</file>